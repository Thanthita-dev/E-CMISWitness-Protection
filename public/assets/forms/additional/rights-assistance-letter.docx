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5D9382" w14:textId="77777777" w:rsidR="00AF24BD" w:rsidRPr="007D32AA" w:rsidRDefault="00AF24BD" w:rsidP="00F409F1">
      <w:pPr>
        <w:tabs>
          <w:tab w:val="left" w:pos="1418"/>
        </w:tabs>
        <w:jc w:val="thaiDistribute"/>
        <w:rPr>
          <w:rFonts w:ascii="TH SarabunIT๙" w:hAnsi="TH SarabunIT๙" w:cs="TH SarabunIT๙"/>
        </w:rPr>
      </w:pPr>
    </w:p>
    <w:p w14:paraId="32F0B686" w14:textId="77777777" w:rsidR="002F5D29" w:rsidRPr="007D32AA" w:rsidRDefault="002F5D29" w:rsidP="00C76BF0">
      <w:pPr>
        <w:jc w:val="thaiDistribute"/>
        <w:rPr>
          <w:rFonts w:ascii="TH SarabunIT๙" w:hAnsi="TH SarabunIT๙" w:cs="TH SarabunIT๙"/>
        </w:rPr>
      </w:pPr>
    </w:p>
    <w:p w14:paraId="5796F36B" w14:textId="698DDF21" w:rsidR="00E950D8" w:rsidRPr="007D32AA" w:rsidRDefault="001B7EC6" w:rsidP="00C76BF0">
      <w:pPr>
        <w:jc w:val="thaiDistribute"/>
        <w:rPr>
          <w:rFonts w:ascii="TH SarabunIT๙" w:hAnsi="TH SarabunIT๙" w:cs="TH SarabunIT๙"/>
          <w:cs/>
        </w:rPr>
      </w:pPr>
      <w:r w:rsidRPr="007D32AA">
        <w:rPr>
          <w:rFonts w:ascii="TH SarabunIT๙" w:hAnsi="TH SarabunIT๙" w:cs="TH SarabunIT๙"/>
          <w:cs/>
        </w:rPr>
        <w:t xml:space="preserve">ที่  </w:t>
      </w:r>
      <w:r w:rsidR="004A7499" w:rsidRPr="007D32AA">
        <w:rPr>
          <w:rFonts w:ascii="TH SarabunIT๙" w:hAnsi="TH SarabunIT๙" w:cs="TH SarabunIT๙"/>
          <w:cs/>
        </w:rPr>
        <w:t>ปป</w:t>
      </w:r>
      <w:r w:rsidR="00251FB4" w:rsidRPr="007D32AA">
        <w:rPr>
          <w:rFonts w:ascii="TH SarabunIT๙" w:hAnsi="TH SarabunIT๙" w:cs="TH SarabunIT๙"/>
          <w:cs/>
        </w:rPr>
        <w:t xml:space="preserve"> </w:t>
      </w:r>
      <w:r w:rsidR="004A7499" w:rsidRPr="007D32AA">
        <w:rPr>
          <w:rFonts w:ascii="TH SarabunIT๙" w:hAnsi="TH SarabunIT๙" w:cs="TH SarabunIT๙"/>
          <w:cs/>
        </w:rPr>
        <w:t>๐๐</w:t>
      </w:r>
      <w:r w:rsidR="00A0149F">
        <w:rPr>
          <w:rFonts w:ascii="TH SarabunIT๙" w:hAnsi="TH SarabunIT๙" w:cs="TH SarabunIT๙" w:hint="cs"/>
          <w:cs/>
        </w:rPr>
        <w:t>1</w:t>
      </w:r>
      <w:r w:rsidRPr="007D32AA">
        <w:rPr>
          <w:rFonts w:ascii="TH SarabunIT๙" w:hAnsi="TH SarabunIT๙" w:cs="TH SarabunIT๙"/>
          <w:cs/>
        </w:rPr>
        <w:t>๒</w:t>
      </w:r>
      <w:r w:rsidR="00F52710" w:rsidRPr="007D32AA">
        <w:rPr>
          <w:rFonts w:ascii="TH SarabunIT๙" w:hAnsi="TH SarabunIT๙" w:cs="TH SarabunIT๙"/>
          <w:cs/>
        </w:rPr>
        <w:t>/</w:t>
      </w:r>
      <w:r w:rsidR="00E950D8" w:rsidRPr="007D32AA">
        <w:rPr>
          <w:rFonts w:ascii="TH SarabunIT๙" w:hAnsi="TH SarabunIT๙" w:cs="TH SarabunIT๙"/>
        </w:rPr>
        <w:tab/>
      </w:r>
      <w:r w:rsidR="00E950D8" w:rsidRPr="007D32AA">
        <w:rPr>
          <w:rFonts w:ascii="TH SarabunIT๙" w:hAnsi="TH SarabunIT๙" w:cs="TH SarabunIT๙"/>
        </w:rPr>
        <w:tab/>
      </w:r>
      <w:r w:rsidR="00E950D8" w:rsidRPr="007D32AA">
        <w:rPr>
          <w:rFonts w:ascii="TH SarabunIT๙" w:hAnsi="TH SarabunIT๙" w:cs="TH SarabunIT๙"/>
        </w:rPr>
        <w:tab/>
      </w:r>
      <w:r w:rsidR="00D10747" w:rsidRPr="007D32AA">
        <w:rPr>
          <w:rFonts w:ascii="TH SarabunIT๙" w:hAnsi="TH SarabunIT๙" w:cs="TH SarabunIT๙"/>
        </w:rPr>
        <w:tab/>
      </w:r>
      <w:r w:rsidR="00482C46" w:rsidRPr="007D32AA">
        <w:rPr>
          <w:rFonts w:ascii="TH SarabunIT๙" w:hAnsi="TH SarabunIT๙" w:cs="TH SarabunIT๙"/>
          <w:noProof/>
          <w:cs/>
        </w:rPr>
        <w:drawing>
          <wp:anchor distT="0" distB="0" distL="114300" distR="114300" simplePos="0" relativeHeight="251657216" behindDoc="1" locked="0" layoutInCell="1" allowOverlap="1" wp14:anchorId="7CD25CBC" wp14:editId="2D3C998D">
            <wp:simplePos x="0" y="0"/>
            <wp:positionH relativeFrom="column">
              <wp:posOffset>2285964</wp:posOffset>
            </wp:positionH>
            <wp:positionV relativeFrom="paragraph">
              <wp:posOffset>-761197</wp:posOffset>
            </wp:positionV>
            <wp:extent cx="986431" cy="1078302"/>
            <wp:effectExtent l="19050" t="0" r="4169" b="0"/>
            <wp:wrapNone/>
            <wp:docPr id="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6602" cy="1077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F50F6">
        <w:rPr>
          <w:rFonts w:ascii="TH SarabunIT๙" w:hAnsi="TH SarabunIT๙" w:cs="TH SarabunIT๙"/>
          <w:noProof/>
        </w:rPr>
        <w:t xml:space="preserve">  </w:t>
      </w:r>
      <w:r w:rsidR="00D10747" w:rsidRPr="007D32AA">
        <w:rPr>
          <w:rFonts w:ascii="TH SarabunIT๙" w:hAnsi="TH SarabunIT๙" w:cs="TH SarabunIT๙"/>
        </w:rPr>
        <w:tab/>
      </w:r>
      <w:r w:rsidR="00E950D8" w:rsidRPr="007D32AA">
        <w:rPr>
          <w:rFonts w:ascii="TH SarabunIT๙" w:hAnsi="TH SarabunIT๙" w:cs="TH SarabunIT๙"/>
        </w:rPr>
        <w:tab/>
      </w:r>
      <w:r w:rsidR="00B83D63" w:rsidRPr="007D32AA">
        <w:rPr>
          <w:rFonts w:ascii="TH SarabunIT๙" w:hAnsi="TH SarabunIT๙" w:cs="TH SarabunIT๙"/>
        </w:rPr>
        <w:tab/>
      </w:r>
      <w:r w:rsidR="00652B62" w:rsidRPr="007D32AA">
        <w:rPr>
          <w:rFonts w:ascii="TH SarabunIT๙" w:hAnsi="TH SarabunIT๙" w:cs="TH SarabunIT๙"/>
        </w:rPr>
        <w:t xml:space="preserve">   </w:t>
      </w:r>
      <w:r w:rsidR="00F52710" w:rsidRPr="007D32AA">
        <w:rPr>
          <w:rFonts w:ascii="TH SarabunIT๙" w:hAnsi="TH SarabunIT๙" w:cs="TH SarabunIT๙"/>
          <w:cs/>
        </w:rPr>
        <w:t>สำนักงาน ป.ป.ท.</w:t>
      </w:r>
    </w:p>
    <w:p w14:paraId="55052750" w14:textId="77777777" w:rsidR="00F52710" w:rsidRPr="007D32AA" w:rsidRDefault="00E950D8" w:rsidP="00C76BF0">
      <w:pPr>
        <w:jc w:val="thaiDistribute"/>
        <w:rPr>
          <w:rFonts w:ascii="TH SarabunIT๙" w:hAnsi="TH SarabunIT๙" w:cs="TH SarabunIT๙"/>
        </w:rPr>
      </w:pPr>
      <w:r w:rsidRPr="007D32AA">
        <w:rPr>
          <w:rFonts w:ascii="TH SarabunIT๙" w:hAnsi="TH SarabunIT๙" w:cs="TH SarabunIT๙"/>
        </w:rPr>
        <w:tab/>
      </w:r>
      <w:r w:rsidRPr="007D32AA">
        <w:rPr>
          <w:rFonts w:ascii="TH SarabunIT๙" w:hAnsi="TH SarabunIT๙" w:cs="TH SarabunIT๙"/>
        </w:rPr>
        <w:tab/>
      </w:r>
      <w:r w:rsidR="00D10747" w:rsidRPr="007D32AA">
        <w:rPr>
          <w:rFonts w:ascii="TH SarabunIT๙" w:hAnsi="TH SarabunIT๙" w:cs="TH SarabunIT๙"/>
        </w:rPr>
        <w:tab/>
      </w:r>
      <w:r w:rsidR="00D10747" w:rsidRPr="007D32AA">
        <w:rPr>
          <w:rFonts w:ascii="TH SarabunIT๙" w:hAnsi="TH SarabunIT๙" w:cs="TH SarabunIT๙"/>
        </w:rPr>
        <w:tab/>
      </w:r>
      <w:r w:rsidRPr="007D32AA">
        <w:rPr>
          <w:rFonts w:ascii="TH SarabunIT๙" w:hAnsi="TH SarabunIT๙" w:cs="TH SarabunIT๙"/>
        </w:rPr>
        <w:tab/>
      </w:r>
      <w:r w:rsidRPr="007D32AA">
        <w:rPr>
          <w:rFonts w:ascii="TH SarabunIT๙" w:hAnsi="TH SarabunIT๙" w:cs="TH SarabunIT๙"/>
        </w:rPr>
        <w:tab/>
      </w:r>
      <w:r w:rsidRPr="007D32AA">
        <w:rPr>
          <w:rFonts w:ascii="TH SarabunIT๙" w:hAnsi="TH SarabunIT๙" w:cs="TH SarabunIT๙"/>
        </w:rPr>
        <w:tab/>
      </w:r>
      <w:r w:rsidRPr="007D32AA">
        <w:rPr>
          <w:rFonts w:ascii="TH SarabunIT๙" w:hAnsi="TH SarabunIT๙" w:cs="TH SarabunIT๙"/>
        </w:rPr>
        <w:tab/>
      </w:r>
      <w:r w:rsidR="00F52710" w:rsidRPr="007D32AA">
        <w:rPr>
          <w:rFonts w:ascii="TH SarabunIT๙" w:hAnsi="TH SarabunIT๙" w:cs="TH SarabunIT๙"/>
        </w:rPr>
        <w:t xml:space="preserve">   </w:t>
      </w:r>
      <w:r w:rsidR="00F52710" w:rsidRPr="007D32AA">
        <w:rPr>
          <w:rFonts w:ascii="TH SarabunIT๙" w:hAnsi="TH SarabunIT๙" w:cs="TH SarabunIT๙"/>
          <w:spacing w:val="-8"/>
          <w:cs/>
        </w:rPr>
        <w:t>อาคารซอฟต์แวร์ปาร์ค ถนนแจ้งวัฒนะ</w:t>
      </w:r>
      <w:r w:rsidR="00F52710" w:rsidRPr="007D32AA">
        <w:rPr>
          <w:rFonts w:ascii="TH SarabunIT๙" w:hAnsi="TH SarabunIT๙" w:cs="TH SarabunIT๙"/>
        </w:rPr>
        <w:tab/>
      </w:r>
      <w:r w:rsidR="00F52710" w:rsidRPr="007D32AA">
        <w:rPr>
          <w:rFonts w:ascii="TH SarabunIT๙" w:hAnsi="TH SarabunIT๙" w:cs="TH SarabunIT๙"/>
        </w:rPr>
        <w:tab/>
      </w:r>
      <w:r w:rsidR="00F52710" w:rsidRPr="007D32AA">
        <w:rPr>
          <w:rFonts w:ascii="TH SarabunIT๙" w:hAnsi="TH SarabunIT๙" w:cs="TH SarabunIT๙"/>
        </w:rPr>
        <w:tab/>
      </w:r>
      <w:r w:rsidR="00F52710" w:rsidRPr="007D32AA">
        <w:rPr>
          <w:rFonts w:ascii="TH SarabunIT๙" w:hAnsi="TH SarabunIT๙" w:cs="TH SarabunIT๙"/>
        </w:rPr>
        <w:tab/>
      </w:r>
      <w:r w:rsidR="00F52710" w:rsidRPr="007D32AA">
        <w:rPr>
          <w:rFonts w:ascii="TH SarabunIT๙" w:hAnsi="TH SarabunIT๙" w:cs="TH SarabunIT๙"/>
        </w:rPr>
        <w:tab/>
      </w:r>
      <w:r w:rsidR="00F52710" w:rsidRPr="007D32AA">
        <w:rPr>
          <w:rFonts w:ascii="TH SarabunIT๙" w:hAnsi="TH SarabunIT๙" w:cs="TH SarabunIT๙"/>
        </w:rPr>
        <w:tab/>
      </w:r>
      <w:r w:rsidR="00F52710" w:rsidRPr="007D32AA">
        <w:rPr>
          <w:rFonts w:ascii="TH SarabunIT๙" w:hAnsi="TH SarabunIT๙" w:cs="TH SarabunIT๙"/>
        </w:rPr>
        <w:tab/>
      </w:r>
      <w:r w:rsidR="00641611" w:rsidRPr="007D32AA">
        <w:rPr>
          <w:rFonts w:ascii="TH SarabunIT๙" w:hAnsi="TH SarabunIT๙" w:cs="TH SarabunIT๙"/>
        </w:rPr>
        <w:tab/>
        <w:t xml:space="preserve">   </w:t>
      </w:r>
      <w:r w:rsidR="00F52710" w:rsidRPr="007D32AA">
        <w:rPr>
          <w:rFonts w:ascii="TH SarabunIT๙" w:hAnsi="TH SarabunIT๙" w:cs="TH SarabunIT๙"/>
          <w:spacing w:val="-14"/>
          <w:cs/>
        </w:rPr>
        <w:t xml:space="preserve">อำเภอปากเกร็ด </w:t>
      </w:r>
      <w:r w:rsidR="00652B62" w:rsidRPr="007D32AA">
        <w:rPr>
          <w:rFonts w:ascii="TH SarabunIT๙" w:hAnsi="TH SarabunIT๙" w:cs="TH SarabunIT๙"/>
          <w:spacing w:val="-14"/>
          <w:cs/>
        </w:rPr>
        <w:t xml:space="preserve">จังหวัดนนทบุรี </w:t>
      </w:r>
      <w:r w:rsidR="00251FB4" w:rsidRPr="007D32AA">
        <w:rPr>
          <w:rFonts w:ascii="TH SarabunIT๙" w:hAnsi="TH SarabunIT๙" w:cs="TH SarabunIT๙"/>
          <w:spacing w:val="-14"/>
        </w:rPr>
        <w:t>11120</w:t>
      </w:r>
    </w:p>
    <w:p w14:paraId="41C200ED" w14:textId="25CE44C3" w:rsidR="00D30D15" w:rsidRPr="007D32AA" w:rsidRDefault="00C3355E" w:rsidP="00C76BF0">
      <w:pPr>
        <w:spacing w:before="120"/>
        <w:jc w:val="thaiDistribute"/>
        <w:rPr>
          <w:rFonts w:ascii="TH SarabunIT๙" w:hAnsi="TH SarabunIT๙" w:cs="TH SarabunIT๙"/>
          <w:cs/>
        </w:rPr>
      </w:pPr>
      <w:r w:rsidRPr="007D32AA">
        <w:rPr>
          <w:rFonts w:ascii="TH SarabunIT๙" w:hAnsi="TH SarabunIT๙" w:cs="TH SarabunIT๙"/>
        </w:rPr>
        <w:tab/>
      </w:r>
      <w:r w:rsidRPr="007D32AA">
        <w:rPr>
          <w:rFonts w:ascii="TH SarabunIT๙" w:hAnsi="TH SarabunIT๙" w:cs="TH SarabunIT๙"/>
        </w:rPr>
        <w:tab/>
      </w:r>
      <w:r w:rsidRPr="007D32AA">
        <w:rPr>
          <w:rFonts w:ascii="TH SarabunIT๙" w:hAnsi="TH SarabunIT๙" w:cs="TH SarabunIT๙"/>
        </w:rPr>
        <w:tab/>
      </w:r>
      <w:r w:rsidRPr="007D32AA">
        <w:rPr>
          <w:rFonts w:ascii="TH SarabunIT๙" w:hAnsi="TH SarabunIT๙" w:cs="TH SarabunIT๙"/>
        </w:rPr>
        <w:tab/>
      </w:r>
      <w:r w:rsidRPr="007D32AA">
        <w:rPr>
          <w:rFonts w:ascii="TH SarabunIT๙" w:hAnsi="TH SarabunIT๙" w:cs="TH SarabunIT๙"/>
        </w:rPr>
        <w:tab/>
      </w:r>
      <w:r w:rsidRPr="007D32AA">
        <w:rPr>
          <w:rFonts w:ascii="TH SarabunIT๙" w:hAnsi="TH SarabunIT๙" w:cs="TH SarabunIT๙"/>
        </w:rPr>
        <w:tab/>
      </w:r>
      <w:r w:rsidRPr="007D32AA">
        <w:rPr>
          <w:rFonts w:ascii="TH SarabunIT๙" w:hAnsi="TH SarabunIT๙" w:cs="TH SarabunIT๙"/>
        </w:rPr>
        <w:tab/>
      </w:r>
      <w:r w:rsidR="0075747D">
        <w:rPr>
          <w:rFonts w:ascii="TH SarabunIT๙" w:hAnsi="TH SarabunIT๙" w:cs="TH SarabunIT๙" w:hint="cs"/>
          <w:cs/>
        </w:rPr>
        <w:t>กรกฎา</w:t>
      </w:r>
      <w:r w:rsidR="006E1290">
        <w:rPr>
          <w:rFonts w:ascii="TH SarabunIT๙" w:hAnsi="TH SarabunIT๙" w:cs="TH SarabunIT๙" w:hint="cs"/>
          <w:cs/>
        </w:rPr>
        <w:t>คม</w:t>
      </w:r>
      <w:r w:rsidR="006A2DEF">
        <w:rPr>
          <w:rFonts w:ascii="TH SarabunIT๙" w:hAnsi="TH SarabunIT๙" w:cs="TH SarabunIT๙" w:hint="cs"/>
          <w:cs/>
        </w:rPr>
        <w:t xml:space="preserve">  </w:t>
      </w:r>
      <w:r w:rsidR="00F923CC" w:rsidRPr="005C318F">
        <w:rPr>
          <w:rFonts w:ascii="TH SarabunIT๙" w:hAnsi="TH SarabunIT๙" w:cs="TH SarabunIT๙"/>
          <w:cs/>
        </w:rPr>
        <w:t>25</w:t>
      </w:r>
      <w:r w:rsidR="00F923CC" w:rsidRPr="005C318F">
        <w:rPr>
          <w:rFonts w:ascii="TH SarabunIT๙" w:hAnsi="TH SarabunIT๙" w:cs="TH SarabunIT๙" w:hint="cs"/>
          <w:cs/>
        </w:rPr>
        <w:t>๖</w:t>
      </w:r>
      <w:r w:rsidR="0075747D">
        <w:rPr>
          <w:rFonts w:ascii="TH SarabunIT๙" w:hAnsi="TH SarabunIT๙" w:cs="TH SarabunIT๙" w:hint="cs"/>
          <w:cs/>
        </w:rPr>
        <w:t>6</w:t>
      </w:r>
    </w:p>
    <w:p w14:paraId="4AAA6E45" w14:textId="76263A69" w:rsidR="00D30D15" w:rsidRPr="0075747D" w:rsidRDefault="00F225B4" w:rsidP="00C76BF0">
      <w:pPr>
        <w:spacing w:before="120"/>
        <w:jc w:val="thaiDistribute"/>
        <w:rPr>
          <w:rFonts w:ascii="TH SarabunIT๙" w:hAnsi="TH SarabunIT๙" w:cs="TH SarabunIT๙"/>
          <w:cs/>
        </w:rPr>
      </w:pPr>
      <w:r w:rsidRPr="0075747D">
        <w:rPr>
          <w:rFonts w:ascii="TH SarabunIT๙" w:hAnsi="TH SarabunIT๙" w:cs="TH SarabunIT๙"/>
          <w:cs/>
        </w:rPr>
        <w:t xml:space="preserve">เรื่อง  </w:t>
      </w:r>
      <w:r w:rsidR="00991F98" w:rsidRPr="0075747D">
        <w:rPr>
          <w:rFonts w:ascii="TH SarabunIT๙" w:hAnsi="TH SarabunIT๙" w:cs="TH SarabunIT๙"/>
          <w:cs/>
        </w:rPr>
        <w:t>แจ้ง</w:t>
      </w:r>
      <w:r w:rsidR="0075747D" w:rsidRPr="0075747D">
        <w:rPr>
          <w:rFonts w:ascii="TH SarabunIT๙" w:hAnsi="TH SarabunIT๙" w:cs="TH SarabunIT๙" w:hint="cs"/>
          <w:cs/>
        </w:rPr>
        <w:t xml:space="preserve">ให้มีมาตรการช่วยเหลือแก่พยาน </w:t>
      </w:r>
    </w:p>
    <w:p w14:paraId="075535AC" w14:textId="20D3EFA6" w:rsidR="003A60D3" w:rsidRPr="007D32AA" w:rsidRDefault="00D30D15" w:rsidP="00C76BF0">
      <w:pPr>
        <w:spacing w:before="120"/>
        <w:jc w:val="thaiDistribute"/>
        <w:rPr>
          <w:rFonts w:ascii="TH SarabunIT๙" w:hAnsi="TH SarabunIT๙" w:cs="TH SarabunIT๙"/>
        </w:rPr>
      </w:pPr>
      <w:r w:rsidRPr="007D32AA">
        <w:rPr>
          <w:rFonts w:ascii="TH SarabunIT๙" w:hAnsi="TH SarabunIT๙" w:cs="TH SarabunIT๙"/>
          <w:cs/>
        </w:rPr>
        <w:t>เรียน</w:t>
      </w:r>
      <w:r w:rsidR="004B46D7" w:rsidRPr="007D32AA">
        <w:rPr>
          <w:rFonts w:ascii="TH SarabunIT๙" w:hAnsi="TH SarabunIT๙" w:cs="TH SarabunIT๙"/>
          <w:cs/>
        </w:rPr>
        <w:t xml:space="preserve">  </w:t>
      </w:r>
      <w:r w:rsidR="0075747D">
        <w:rPr>
          <w:rFonts w:ascii="TH SarabunIT๙" w:hAnsi="TH SarabunIT๙" w:cs="TH SarabunIT๙" w:hint="cs"/>
          <w:cs/>
        </w:rPr>
        <w:t>อธิบดีกรมคุ้มครองสิทธิและเสรีภาพ</w:t>
      </w:r>
      <w:r w:rsidR="001978BB">
        <w:rPr>
          <w:rFonts w:ascii="TH SarabunIT๙" w:hAnsi="TH SarabunIT๙" w:cs="TH SarabunIT๙"/>
        </w:rPr>
        <w:t xml:space="preserve"> </w:t>
      </w:r>
    </w:p>
    <w:p w14:paraId="4E59850B" w14:textId="4058CDAF" w:rsidR="005C0E01" w:rsidRPr="00B5729F" w:rsidRDefault="00D20613" w:rsidP="00D6314C">
      <w:pPr>
        <w:spacing w:before="120"/>
        <w:ind w:firstLine="1418"/>
        <w:jc w:val="thaiDistribute"/>
        <w:rPr>
          <w:rFonts w:ascii="TH SarabunIT๙" w:hAnsi="TH SarabunIT๙" w:cs="TH SarabunIT๙"/>
        </w:rPr>
      </w:pPr>
      <w:r w:rsidRPr="007D32AA">
        <w:rPr>
          <w:rFonts w:ascii="TH SarabunIT๙" w:hAnsi="TH SarabunIT๙" w:cs="TH SarabunIT๙"/>
          <w:cs/>
        </w:rPr>
        <w:tab/>
      </w:r>
      <w:r w:rsidR="005C0E01" w:rsidRPr="00B5729F">
        <w:rPr>
          <w:rFonts w:ascii="TH SarabunIT๙" w:hAnsi="TH SarabunIT๙" w:cs="TH SarabunIT๙"/>
          <w:sz w:val="24"/>
          <w:cs/>
        </w:rPr>
        <w:t>ด้วยสำนักงานคณะกรรมการป้องกันและปราบปรามการทุจริตในภาครัฐ (สำนักงาน ป.ป.ท.</w:t>
      </w:r>
      <w:r w:rsidR="005C0E01" w:rsidRPr="00B5729F">
        <w:rPr>
          <w:rFonts w:ascii="TH SarabunIT๙" w:eastAsiaTheme="minorEastAsia" w:hAnsi="TH SarabunIT๙" w:cs="TH SarabunIT๙"/>
          <w:sz w:val="24"/>
          <w:cs/>
          <w:lang w:eastAsia="ja-JP"/>
        </w:rPr>
        <w:t>)</w:t>
      </w:r>
      <w:r w:rsidR="005C0E01" w:rsidRPr="00B5729F">
        <w:rPr>
          <w:rFonts w:ascii="TH SarabunIT๙" w:hAnsi="TH SarabunIT๙" w:cs="TH SarabunIT๙"/>
          <w:sz w:val="24"/>
          <w:cs/>
        </w:rPr>
        <w:t xml:space="preserve">        ได้รับคำร้องขอให้มีการคุ้มครองพยานจาก</w:t>
      </w:r>
      <w:r w:rsidR="00391281" w:rsidRPr="00B5729F">
        <w:rPr>
          <w:rFonts w:ascii="TH SarabunIT๙" w:hAnsi="TH SarabunIT๙" w:cs="TH SarabunIT๙" w:hint="cs"/>
          <w:sz w:val="24"/>
          <w:cs/>
        </w:rPr>
        <w:t xml:space="preserve"> </w:t>
      </w:r>
      <w:r w:rsidR="005C0E01" w:rsidRPr="00B5729F">
        <w:rPr>
          <w:rFonts w:ascii="TH SarabunIT๙" w:hAnsi="TH SarabunIT๙" w:cs="TH SarabunIT๙" w:hint="cs"/>
          <w:cs/>
        </w:rPr>
        <w:t>นาย</w:t>
      </w:r>
      <w:r w:rsidR="001978BB">
        <w:rPr>
          <w:rFonts w:ascii="TH SarabunIT๙" w:hAnsi="TH SarabunIT๙" w:cs="TH SarabunIT๙" w:hint="cs"/>
          <w:cs/>
        </w:rPr>
        <w:t>.............................</w:t>
      </w:r>
      <w:r w:rsidR="00391281" w:rsidRPr="00B5729F">
        <w:rPr>
          <w:rFonts w:ascii="TH SarabunIT๙" w:hAnsi="TH SarabunIT๙" w:cs="TH SarabunIT๙" w:hint="cs"/>
          <w:cs/>
        </w:rPr>
        <w:t xml:space="preserve"> </w:t>
      </w:r>
      <w:r w:rsidR="005C0E01" w:rsidRPr="00B5729F">
        <w:rPr>
          <w:rFonts w:ascii="TH SarabunIT๙" w:hAnsi="TH SarabunIT๙" w:cs="TH SarabunIT๙" w:hint="cs"/>
          <w:cs/>
        </w:rPr>
        <w:t xml:space="preserve">อายุ </w:t>
      </w:r>
      <w:r w:rsidR="001978BB">
        <w:rPr>
          <w:rFonts w:ascii="TH SarabunIT๙" w:hAnsi="TH SarabunIT๙" w:cs="TH SarabunIT๙" w:hint="cs"/>
          <w:cs/>
        </w:rPr>
        <w:t>....</w:t>
      </w:r>
      <w:r w:rsidR="005C0E01" w:rsidRPr="00B5729F">
        <w:rPr>
          <w:rFonts w:ascii="TH SarabunIT๙" w:hAnsi="TH SarabunIT๙" w:cs="TH SarabunIT๙" w:hint="cs"/>
          <w:cs/>
        </w:rPr>
        <w:t xml:space="preserve"> ปี บัตรประจำตัวประชาชนเลขที่ </w:t>
      </w:r>
      <w:r w:rsidR="001978BB">
        <w:rPr>
          <w:rFonts w:ascii="TH SarabunIT๙" w:hAnsi="TH SarabunIT๙" w:cs="TH SarabunIT๙" w:hint="cs"/>
          <w:cs/>
        </w:rPr>
        <w:t>...........................</w:t>
      </w:r>
      <w:r w:rsidR="001978BB">
        <w:rPr>
          <w:rFonts w:ascii="TH SarabunIT๙" w:hAnsi="TH SarabunIT๙" w:cs="TH SarabunIT๙"/>
        </w:rPr>
        <w:t xml:space="preserve"> </w:t>
      </w:r>
      <w:r w:rsidR="005C0E01" w:rsidRPr="00B5729F">
        <w:rPr>
          <w:rFonts w:ascii="TH SarabunIT๙" w:hAnsi="TH SarabunIT๙" w:cs="TH SarabunIT๙" w:hint="cs"/>
          <w:cs/>
        </w:rPr>
        <w:t xml:space="preserve">ภูมิลำเนาอยู่ที่ </w:t>
      </w:r>
      <w:r w:rsidR="001978BB">
        <w:rPr>
          <w:rFonts w:ascii="TH SarabunIT๙" w:hAnsi="TH SarabunIT๙" w:cs="TH SarabunIT๙" w:hint="cs"/>
          <w:cs/>
        </w:rPr>
        <w:t>................</w:t>
      </w:r>
      <w:r w:rsidR="005C0E01" w:rsidRPr="00B5729F">
        <w:rPr>
          <w:rFonts w:ascii="TH SarabunIT๙" w:hAnsi="TH SarabunIT๙" w:cs="TH SarabunIT๙" w:hint="cs"/>
          <w:cs/>
        </w:rPr>
        <w:t xml:space="preserve"> หมู่ที่ </w:t>
      </w:r>
      <w:r w:rsidR="001978BB">
        <w:rPr>
          <w:rFonts w:ascii="TH SarabunIT๙" w:hAnsi="TH SarabunIT๙" w:cs="TH SarabunIT๙" w:hint="cs"/>
          <w:cs/>
        </w:rPr>
        <w:t>................</w:t>
      </w:r>
      <w:r w:rsidR="005C0E01" w:rsidRPr="00B5729F">
        <w:rPr>
          <w:rFonts w:ascii="TH SarabunIT๙" w:hAnsi="TH SarabunIT๙" w:cs="TH SarabunIT๙" w:hint="cs"/>
          <w:cs/>
        </w:rPr>
        <w:t xml:space="preserve"> ตำบล</w:t>
      </w:r>
      <w:r w:rsidR="001978BB">
        <w:rPr>
          <w:rFonts w:ascii="TH SarabunIT๙" w:hAnsi="TH SarabunIT๙" w:cs="TH SarabunIT๙" w:hint="cs"/>
          <w:cs/>
        </w:rPr>
        <w:t>...............</w:t>
      </w:r>
      <w:r w:rsidR="005C0E01" w:rsidRPr="00B5729F">
        <w:rPr>
          <w:rFonts w:ascii="TH SarabunIT๙" w:hAnsi="TH SarabunIT๙" w:cs="TH SarabunIT๙" w:hint="cs"/>
          <w:cs/>
        </w:rPr>
        <w:t xml:space="preserve"> อำเภอ</w:t>
      </w:r>
      <w:r w:rsidR="001978BB">
        <w:rPr>
          <w:rFonts w:ascii="TH SarabunIT๙" w:hAnsi="TH SarabunIT๙" w:cs="TH SarabunIT๙" w:hint="cs"/>
          <w:cs/>
        </w:rPr>
        <w:t>..............</w:t>
      </w:r>
      <w:r w:rsidR="005C0E01" w:rsidRPr="00B5729F">
        <w:rPr>
          <w:rFonts w:ascii="TH SarabunIT๙" w:hAnsi="TH SarabunIT๙" w:cs="TH SarabunIT๙" w:hint="cs"/>
          <w:cs/>
        </w:rPr>
        <w:t xml:space="preserve"> จังหวัด</w:t>
      </w:r>
      <w:r w:rsidR="001978BB">
        <w:rPr>
          <w:rFonts w:ascii="TH SarabunIT๙" w:hAnsi="TH SarabunIT๙" w:cs="TH SarabunIT๙" w:hint="cs"/>
          <w:cs/>
        </w:rPr>
        <w:t>..............</w:t>
      </w:r>
      <w:r w:rsidR="005C0E01" w:rsidRPr="00B5729F">
        <w:rPr>
          <w:rFonts w:ascii="TH SarabunIT๙" w:hAnsi="TH SarabunIT๙" w:cs="TH SarabunIT๙" w:hint="cs"/>
          <w:cs/>
        </w:rPr>
        <w:t xml:space="preserve"> </w:t>
      </w:r>
      <w:r w:rsidR="005C0E01" w:rsidRPr="00B5729F">
        <w:rPr>
          <w:rFonts w:ascii="TH SarabunIT๙" w:eastAsia="MS Mincho" w:hAnsi="TH SarabunIT๙" w:cs="TH SarabunIT๙"/>
          <w:sz w:val="24"/>
          <w:cs/>
          <w:lang w:eastAsia="ja-JP"/>
        </w:rPr>
        <w:t>พยานในสำนวนคดีของ</w:t>
      </w:r>
      <w:r w:rsidR="005C0E01" w:rsidRPr="00B5729F">
        <w:rPr>
          <w:rFonts w:ascii="TH SarabunIT๙" w:hAnsi="TH SarabunIT๙" w:cs="TH SarabunIT๙"/>
          <w:sz w:val="24"/>
          <w:cs/>
        </w:rPr>
        <w:t xml:space="preserve">สำนักงาน ป.ป.ท. </w:t>
      </w:r>
      <w:r w:rsidR="005C0E01" w:rsidRPr="00B5729F">
        <w:rPr>
          <w:rFonts w:ascii="TH SarabunIT๙" w:hAnsi="TH SarabunIT๙" w:cs="TH SarabunIT๙"/>
          <w:sz w:val="24"/>
          <w:cs/>
          <w:lang w:val="th-TH"/>
        </w:rPr>
        <w:t>ซึ่งพยานถือเป็นบุคคลตามมาตรา 53 แห่ง</w:t>
      </w:r>
      <w:r w:rsidR="005C0E01" w:rsidRPr="00B5729F">
        <w:rPr>
          <w:rFonts w:ascii="TH SarabunIT๙" w:hAnsi="TH SarabunIT๙" w:cs="TH SarabunIT๙"/>
          <w:sz w:val="24"/>
          <w:cs/>
        </w:rPr>
        <w:t>พระราชบัญญัติมาตรการของฝ่ายบริหารในการป้องกันและปราบปรามการทุจริต พ.ศ. ๒๕๕๑</w:t>
      </w:r>
      <w:r w:rsidR="00D6314C" w:rsidRPr="00B5729F">
        <w:rPr>
          <w:rFonts w:ascii="TH SarabunIT๙" w:hAnsi="TH SarabunIT๙" w:cs="TH SarabunIT๙" w:hint="cs"/>
          <w:sz w:val="24"/>
          <w:cs/>
        </w:rPr>
        <w:t xml:space="preserve"> </w:t>
      </w:r>
      <w:r w:rsidR="005C0E01" w:rsidRPr="00B5729F">
        <w:rPr>
          <w:rFonts w:ascii="TH SarabunIT๙" w:hAnsi="TH SarabunIT๙" w:cs="TH SarabunIT๙"/>
          <w:sz w:val="24"/>
          <w:cs/>
        </w:rPr>
        <w:t xml:space="preserve">และที่แก้ไขเพิ่มเติม </w:t>
      </w:r>
      <w:r w:rsidR="005C0E01" w:rsidRPr="00B5729F">
        <w:rPr>
          <w:rFonts w:ascii="TH SarabunIT๙" w:hAnsi="TH SarabunIT๙" w:cs="TH SarabunIT๙"/>
          <w:sz w:val="24"/>
          <w:cs/>
          <w:lang w:val="th-TH"/>
        </w:rPr>
        <w:t>เป็นพยานที่สามารถให้ข้อมูลอันเป็นประโยชน์ต่อการดำเนินการเกี่ยวกับการป้องกันและปราบปรามการทุจริตในภาครัฐ</w:t>
      </w:r>
      <w:r w:rsidR="005C0E01" w:rsidRPr="00B5729F">
        <w:rPr>
          <w:rFonts w:ascii="TH SarabunIT๙" w:hAnsi="TH SarabunIT๙" w:cs="TH SarabunIT๙"/>
          <w:sz w:val="24"/>
          <w:cs/>
        </w:rPr>
        <w:t xml:space="preserve"> ขณะนี้คดีอยู่ในระหว่างการดำเนินการของสำนักงาน ป.ป.ท. </w:t>
      </w:r>
      <w:r w:rsidR="00747522" w:rsidRPr="00B5729F">
        <w:rPr>
          <w:rFonts w:ascii="TH SarabunIT๙" w:hAnsi="TH SarabunIT๙" w:cs="TH SarabunIT๙" w:hint="cs"/>
          <w:sz w:val="24"/>
          <w:cs/>
        </w:rPr>
        <w:t>นั้น</w:t>
      </w:r>
    </w:p>
    <w:p w14:paraId="1CB1AA4A" w14:textId="5D4AFCDF" w:rsidR="00CB4788" w:rsidRPr="00747522" w:rsidRDefault="005C0E01" w:rsidP="00D866FC">
      <w:pPr>
        <w:spacing w:before="120"/>
        <w:ind w:firstLine="1418"/>
        <w:jc w:val="thaiDistribute"/>
        <w:rPr>
          <w:rFonts w:ascii="TH SarabunIT๙" w:hAnsi="TH SarabunIT๙" w:cs="TH SarabunIT๙"/>
        </w:rPr>
      </w:pPr>
      <w:r w:rsidRPr="005C0E01">
        <w:rPr>
          <w:rFonts w:ascii="TH SarabunIT๙" w:hAnsi="TH SarabunIT๙" w:cs="TH SarabunIT๙"/>
          <w:color w:val="000000"/>
          <w:spacing w:val="-10"/>
          <w:cs/>
        </w:rPr>
        <w:tab/>
      </w:r>
      <w:r w:rsidRPr="005C0E01">
        <w:rPr>
          <w:rFonts w:ascii="TH SarabunIT๙" w:hAnsi="TH SarabunIT๙" w:cs="TH SarabunIT๙"/>
          <w:color w:val="000000"/>
          <w:cs/>
        </w:rPr>
        <w:t>ในการนี้</w:t>
      </w:r>
      <w:r w:rsidR="00D37933" w:rsidRPr="00747522">
        <w:rPr>
          <w:rFonts w:ascii="TH SarabunIT๙" w:hAnsi="TH SarabunIT๙" w:cs="TH SarabunIT๙" w:hint="cs"/>
          <w:color w:val="000000"/>
          <w:cs/>
        </w:rPr>
        <w:t xml:space="preserve"> </w:t>
      </w:r>
      <w:r w:rsidR="00D37933" w:rsidRPr="00747522">
        <w:rPr>
          <w:rFonts w:ascii="TH SarabunIT๙" w:hAnsi="TH SarabunIT๙" w:cs="TH SarabunIT๙"/>
          <w:sz w:val="24"/>
          <w:cs/>
        </w:rPr>
        <w:t>คณะกรรมการป้องกันและปราบปรามการทุจริตในภาครัฐ</w:t>
      </w:r>
      <w:r w:rsidR="00747522">
        <w:rPr>
          <w:rFonts w:ascii="TH SarabunIT๙" w:hAnsi="TH SarabunIT๙" w:cs="TH SarabunIT๙" w:hint="cs"/>
          <w:sz w:val="24"/>
          <w:cs/>
        </w:rPr>
        <w:t xml:space="preserve"> </w:t>
      </w:r>
      <w:r w:rsidR="00D37933" w:rsidRPr="00747522">
        <w:rPr>
          <w:rFonts w:ascii="TH SarabunIT๙" w:hAnsi="TH SarabunIT๙" w:cs="TH SarabunIT๙"/>
          <w:cs/>
        </w:rPr>
        <w:t>ได้พิจารณา</w:t>
      </w:r>
      <w:r w:rsidR="00D37933" w:rsidRPr="00747522">
        <w:rPr>
          <w:rFonts w:ascii="TH SarabunIT๙" w:hAnsi="TH SarabunIT๙" w:cs="TH SarabunIT๙" w:hint="cs"/>
          <w:cs/>
        </w:rPr>
        <w:t>เรื่องดังกล่าว</w:t>
      </w:r>
      <w:r w:rsidR="00D37933" w:rsidRPr="00747522">
        <w:rPr>
          <w:rFonts w:ascii="TH SarabunIT๙" w:hAnsi="TH SarabunIT๙" w:cs="TH SarabunIT๙"/>
          <w:cs/>
        </w:rPr>
        <w:t xml:space="preserve">ในการประชุม ครั้งที่ </w:t>
      </w:r>
      <w:r w:rsidR="001978BB">
        <w:rPr>
          <w:rFonts w:ascii="TH SarabunIT๙" w:hAnsi="TH SarabunIT๙" w:cs="TH SarabunIT๙" w:hint="cs"/>
          <w:cs/>
        </w:rPr>
        <w:t>.....</w:t>
      </w:r>
      <w:r w:rsidR="00D37933" w:rsidRPr="00747522">
        <w:rPr>
          <w:rFonts w:ascii="TH SarabunIT๙" w:hAnsi="TH SarabunIT๙" w:cs="TH SarabunIT๙"/>
          <w:cs/>
        </w:rPr>
        <w:t>/256</w:t>
      </w:r>
      <w:r w:rsidR="00D37933" w:rsidRPr="00747522">
        <w:rPr>
          <w:rFonts w:ascii="TH SarabunIT๙" w:hAnsi="TH SarabunIT๙" w:cs="TH SarabunIT๙" w:hint="cs"/>
          <w:cs/>
        </w:rPr>
        <w:t>6</w:t>
      </w:r>
      <w:r w:rsidR="006E4256">
        <w:rPr>
          <w:rFonts w:ascii="TH SarabunIT๙" w:hAnsi="TH SarabunIT๙" w:cs="TH SarabunIT๙" w:hint="cs"/>
          <w:cs/>
        </w:rPr>
        <w:t xml:space="preserve"> </w:t>
      </w:r>
      <w:r w:rsidR="00D37933" w:rsidRPr="00747522">
        <w:rPr>
          <w:rFonts w:ascii="TH SarabunIT๙" w:hAnsi="TH SarabunIT๙" w:cs="TH SarabunIT๙"/>
          <w:cs/>
        </w:rPr>
        <w:t>เมื่อวันที่</w:t>
      </w:r>
      <w:r w:rsidR="00D37933" w:rsidRPr="00747522">
        <w:rPr>
          <w:rFonts w:ascii="TH SarabunIT๙" w:hAnsi="TH SarabunIT๙" w:cs="TH SarabunIT๙" w:hint="cs"/>
          <w:cs/>
        </w:rPr>
        <w:t xml:space="preserve"> </w:t>
      </w:r>
      <w:r w:rsidR="001978BB">
        <w:rPr>
          <w:rFonts w:ascii="TH SarabunIT๙" w:hAnsi="TH SarabunIT๙" w:cs="TH SarabunIT๙" w:hint="cs"/>
          <w:cs/>
        </w:rPr>
        <w:t>.......</w:t>
      </w:r>
      <w:r w:rsidR="00D37933" w:rsidRPr="00747522">
        <w:rPr>
          <w:rFonts w:ascii="TH SarabunIT๙" w:hAnsi="TH SarabunIT๙" w:cs="TH SarabunIT๙"/>
          <w:cs/>
        </w:rPr>
        <w:t xml:space="preserve"> </w:t>
      </w:r>
      <w:r w:rsidR="00D37933" w:rsidRPr="00747522">
        <w:rPr>
          <w:rFonts w:ascii="TH SarabunIT๙" w:hAnsi="TH SarabunIT๙" w:cs="TH SarabunIT๙" w:hint="cs"/>
          <w:cs/>
        </w:rPr>
        <w:t>กรกฎาคม</w:t>
      </w:r>
      <w:r w:rsidR="00D37933" w:rsidRPr="00747522">
        <w:rPr>
          <w:rFonts w:ascii="TH SarabunIT๙" w:hAnsi="TH SarabunIT๙" w:cs="TH SarabunIT๙"/>
          <w:cs/>
        </w:rPr>
        <w:t xml:space="preserve"> 256</w:t>
      </w:r>
      <w:r w:rsidR="00D37933" w:rsidRPr="00747522">
        <w:rPr>
          <w:rFonts w:ascii="TH SarabunIT๙" w:hAnsi="TH SarabunIT๙" w:cs="TH SarabunIT๙" w:hint="cs"/>
          <w:cs/>
        </w:rPr>
        <w:t>6</w:t>
      </w:r>
      <w:r w:rsidR="006E4256">
        <w:rPr>
          <w:rFonts w:ascii="TH SarabunIT๙" w:hAnsi="TH SarabunIT๙" w:cs="TH SarabunIT๙" w:hint="cs"/>
          <w:cs/>
        </w:rPr>
        <w:t xml:space="preserve"> </w:t>
      </w:r>
      <w:r w:rsidR="006E4256" w:rsidRPr="00747522">
        <w:rPr>
          <w:rFonts w:ascii="TH SarabunIT๙" w:hAnsi="TH SarabunIT๙" w:cs="TH SarabunIT๙" w:hint="cs"/>
          <w:cs/>
        </w:rPr>
        <w:t xml:space="preserve">ระเบียบวาระที่ </w:t>
      </w:r>
      <w:r w:rsidR="001978BB">
        <w:rPr>
          <w:rFonts w:ascii="TH SarabunIT๙" w:hAnsi="TH SarabunIT๙" w:cs="TH SarabunIT๙" w:hint="cs"/>
          <w:cs/>
        </w:rPr>
        <w:t>..........</w:t>
      </w:r>
      <w:r w:rsidR="006E4256" w:rsidRPr="00747522">
        <w:rPr>
          <w:rFonts w:ascii="TH SarabunIT๙" w:hAnsi="TH SarabunIT๙" w:cs="TH SarabunIT๙" w:hint="cs"/>
          <w:cs/>
        </w:rPr>
        <w:t xml:space="preserve"> </w:t>
      </w:r>
      <w:r w:rsidR="00D37933" w:rsidRPr="00747522">
        <w:rPr>
          <w:rFonts w:ascii="TH SarabunIT๙" w:hAnsi="TH SarabunIT๙" w:cs="TH SarabunIT๙" w:hint="cs"/>
          <w:cs/>
        </w:rPr>
        <w:t>มีมติเป็นเอกฉันท์</w:t>
      </w:r>
      <w:r w:rsidR="00747522">
        <w:rPr>
          <w:rFonts w:ascii="TH SarabunIT๙" w:hAnsi="TH SarabunIT๙" w:cs="TH SarabunIT๙"/>
          <w:cs/>
        </w:rPr>
        <w:br/>
      </w:r>
      <w:r w:rsidR="00D37933" w:rsidRPr="00747522">
        <w:rPr>
          <w:rFonts w:ascii="TH SarabunIT๙" w:hAnsi="TH SarabunIT๙" w:cs="TH SarabunIT๙" w:hint="cs"/>
          <w:cs/>
        </w:rPr>
        <w:t>จัดให้มีมาตรการช่วยเหลือแก่พยาน โดยใช้มาตรการทั่วไปเพื่อให้เป็น</w:t>
      </w:r>
      <w:r w:rsidR="006E4256">
        <w:rPr>
          <w:rFonts w:ascii="TH SarabunIT๙" w:hAnsi="TH SarabunIT๙" w:cs="TH SarabunIT๙" w:hint="cs"/>
          <w:cs/>
        </w:rPr>
        <w:t>ไป</w:t>
      </w:r>
      <w:r w:rsidR="00D37933" w:rsidRPr="00747522">
        <w:rPr>
          <w:rFonts w:ascii="TH SarabunIT๙" w:hAnsi="TH SarabunIT๙" w:cs="TH SarabunIT๙" w:hint="cs"/>
          <w:cs/>
        </w:rPr>
        <w:t>ตามพระราชบัญญัติมาตรการ</w:t>
      </w:r>
      <w:r w:rsidR="00E723A0">
        <w:rPr>
          <w:rFonts w:ascii="TH SarabunIT๙" w:hAnsi="TH SarabunIT๙" w:cs="TH SarabunIT๙"/>
          <w:cs/>
        </w:rPr>
        <w:br/>
      </w:r>
      <w:r w:rsidR="00D37933" w:rsidRPr="00E723A0">
        <w:rPr>
          <w:rFonts w:ascii="TH SarabunIT๙" w:hAnsi="TH SarabunIT๙" w:cs="TH SarabunIT๙" w:hint="cs"/>
          <w:spacing w:val="-4"/>
          <w:cs/>
        </w:rPr>
        <w:t>ของฝ่ายบริหารในการป้องกันและปราบปรามการทุจริต พ.ศ. 2551 และที่แก้ไขเพิ่มเติม มาตรา 54 จึงแจ้งให้</w:t>
      </w:r>
      <w:r w:rsidR="00E723A0">
        <w:rPr>
          <w:rFonts w:ascii="TH SarabunIT๙" w:hAnsi="TH SarabunIT๙" w:cs="TH SarabunIT๙" w:hint="cs"/>
          <w:cs/>
        </w:rPr>
        <w:t xml:space="preserve"> </w:t>
      </w:r>
      <w:r w:rsidR="00D37933" w:rsidRPr="00747522">
        <w:rPr>
          <w:rFonts w:ascii="TH SarabunIT๙" w:hAnsi="TH SarabunIT๙" w:cs="TH SarabunIT๙" w:hint="cs"/>
          <w:cs/>
        </w:rPr>
        <w:t>กรมคุ้มครองสิทธิแล</w:t>
      </w:r>
      <w:r w:rsidR="00440DB6">
        <w:rPr>
          <w:rFonts w:ascii="TH SarabunIT๙" w:hAnsi="TH SarabunIT๙" w:cs="TH SarabunIT๙" w:hint="cs"/>
          <w:cs/>
        </w:rPr>
        <w:t>ะ</w:t>
      </w:r>
      <w:r w:rsidR="00D37933" w:rsidRPr="00747522">
        <w:rPr>
          <w:rFonts w:ascii="TH SarabunIT๙" w:hAnsi="TH SarabunIT๙" w:cs="TH SarabunIT๙" w:hint="cs"/>
          <w:cs/>
        </w:rPr>
        <w:t xml:space="preserve">เสรีภาพ ซึ่งเป็นหน่วยงานที่มีอำนาจหน้าที่ในการคุ้มครองพยาน ตามพระราชบัญญัติคุ้มครองพยานในคดีอาญา พ.ศ. 2546 ดำเนินการตามอำนาจหน้าที่ต่อไป </w:t>
      </w:r>
    </w:p>
    <w:p w14:paraId="66DE937A" w14:textId="0A9A64C6" w:rsidR="00251FB4" w:rsidRPr="007D32AA" w:rsidRDefault="00251FB4" w:rsidP="0024071E">
      <w:pPr>
        <w:tabs>
          <w:tab w:val="left" w:pos="1800"/>
        </w:tabs>
        <w:spacing w:before="120"/>
        <w:ind w:firstLine="1440"/>
        <w:jc w:val="thaiDistribute"/>
        <w:rPr>
          <w:rFonts w:ascii="TH SarabunIT๙" w:hAnsi="TH SarabunIT๙" w:cs="TH SarabunIT๙"/>
          <w:cs/>
        </w:rPr>
      </w:pPr>
      <w:r w:rsidRPr="007D32AA">
        <w:rPr>
          <w:rFonts w:ascii="TH SarabunIT๙" w:hAnsi="TH SarabunIT๙" w:cs="TH SarabunIT๙"/>
          <w:spacing w:val="-6"/>
          <w:cs/>
        </w:rPr>
        <w:t>จึงเรียนมาเพื่อโปรด</w:t>
      </w:r>
      <w:r w:rsidR="005C0E01">
        <w:rPr>
          <w:rFonts w:ascii="TH SarabunIT๙" w:hAnsi="TH SarabunIT๙" w:cs="TH SarabunIT๙" w:hint="cs"/>
          <w:spacing w:val="-6"/>
          <w:cs/>
        </w:rPr>
        <w:t>พิจารณา</w:t>
      </w:r>
      <w:r w:rsidRPr="007D32AA">
        <w:rPr>
          <w:rFonts w:ascii="TH SarabunIT๙" w:hAnsi="TH SarabunIT๙" w:cs="TH SarabunIT๙"/>
          <w:spacing w:val="-6"/>
          <w:cs/>
        </w:rPr>
        <w:t xml:space="preserve"> </w:t>
      </w:r>
    </w:p>
    <w:p w14:paraId="03CC8AD0" w14:textId="77777777" w:rsidR="00251FB4" w:rsidRPr="007D32AA" w:rsidRDefault="00B37E12" w:rsidP="007C16A2">
      <w:pPr>
        <w:tabs>
          <w:tab w:val="left" w:pos="5103"/>
        </w:tabs>
        <w:spacing w:before="240"/>
        <w:ind w:left="720" w:firstLine="4099"/>
        <w:rPr>
          <w:rFonts w:ascii="TH SarabunIT๙" w:hAnsi="TH SarabunIT๙" w:cs="TH SarabunIT๙"/>
          <w:cs/>
        </w:rPr>
      </w:pPr>
      <w:r w:rsidRPr="007D32AA">
        <w:rPr>
          <w:rFonts w:ascii="TH SarabunIT๙" w:hAnsi="TH SarabunIT๙" w:cs="TH SarabunIT๙"/>
          <w:cs/>
        </w:rPr>
        <w:t xml:space="preserve"> ขอแสดงความนับถือ</w:t>
      </w:r>
    </w:p>
    <w:p w14:paraId="58F5F8B8" w14:textId="77777777" w:rsidR="00251FB4" w:rsidRPr="007D32AA" w:rsidRDefault="00251FB4" w:rsidP="00363990">
      <w:pPr>
        <w:ind w:firstLine="1276"/>
        <w:jc w:val="center"/>
        <w:rPr>
          <w:rFonts w:ascii="TH SarabunIT๙" w:hAnsi="TH SarabunIT๙" w:cs="TH SarabunIT๙"/>
        </w:rPr>
      </w:pPr>
    </w:p>
    <w:p w14:paraId="6F539CA8" w14:textId="77777777" w:rsidR="00251FB4" w:rsidRPr="007D32AA" w:rsidRDefault="00251FB4" w:rsidP="00743AF5">
      <w:pPr>
        <w:ind w:firstLine="1276"/>
        <w:jc w:val="center"/>
        <w:rPr>
          <w:rFonts w:ascii="TH SarabunIT๙" w:hAnsi="TH SarabunIT๙" w:cs="TH SarabunIT๙"/>
          <w:cs/>
        </w:rPr>
      </w:pPr>
    </w:p>
    <w:p w14:paraId="75ADD5DC" w14:textId="279D8801" w:rsidR="00481269" w:rsidRPr="007A5E54" w:rsidRDefault="003A7BE4" w:rsidP="00481269">
      <w:pPr>
        <w:ind w:left="4100" w:firstLine="220"/>
        <w:rPr>
          <w:rFonts w:ascii="TH SarabunIT๙" w:hAnsi="TH SarabunIT๙" w:cs="TH SarabunIT๙"/>
          <w:cs/>
        </w:rPr>
      </w:pPr>
      <w:r>
        <w:rPr>
          <w:rFonts w:ascii="TH SarabunIT๙" w:hAnsi="TH SarabunIT๙" w:cs="TH SarabunIT๙" w:hint="cs"/>
          <w:cs/>
        </w:rPr>
        <w:t xml:space="preserve">    </w:t>
      </w:r>
      <w:r w:rsidR="00481269">
        <w:rPr>
          <w:rFonts w:ascii="TH SarabunIT๙" w:hAnsi="TH SarabunIT๙" w:cs="TH SarabunIT๙" w:hint="cs"/>
          <w:cs/>
        </w:rPr>
        <w:t xml:space="preserve">  </w:t>
      </w:r>
      <w:r w:rsidR="00481269" w:rsidRPr="007A5E54">
        <w:rPr>
          <w:rFonts w:ascii="TH SarabunIT๙" w:hAnsi="TH SarabunIT๙" w:cs="TH SarabunIT๙"/>
        </w:rPr>
        <w:t>(</w:t>
      </w:r>
      <w:r w:rsidR="00580B5D">
        <w:rPr>
          <w:rFonts w:ascii="TH SarabunIT๙" w:hAnsi="TH SarabunIT๙" w:cs="TH SarabunIT๙" w:hint="cs"/>
          <w:cs/>
        </w:rPr>
        <w:t>.....................................</w:t>
      </w:r>
      <w:bookmarkStart w:id="0" w:name="_GoBack"/>
      <w:bookmarkEnd w:id="0"/>
      <w:r w:rsidR="00481269" w:rsidRPr="007A5E54">
        <w:rPr>
          <w:rFonts w:ascii="TH SarabunIT๙" w:hAnsi="TH SarabunIT๙" w:cs="TH SarabunIT๙"/>
          <w:cs/>
        </w:rPr>
        <w:t>)</w:t>
      </w:r>
    </w:p>
    <w:p w14:paraId="721E8BB8" w14:textId="425FA8EB" w:rsidR="00481269" w:rsidRDefault="00481269" w:rsidP="00481269">
      <w:pPr>
        <w:ind w:firstLine="3119"/>
        <w:rPr>
          <w:rFonts w:ascii="TH SarabunIT๙" w:hAnsi="TH SarabunIT๙" w:cs="TH SarabunIT๙"/>
        </w:rPr>
      </w:pPr>
      <w:r>
        <w:rPr>
          <w:rFonts w:ascii="TH SarabunIT๙" w:hAnsi="TH SarabunIT๙" w:cs="TH SarabunIT๙" w:hint="cs"/>
          <w:cs/>
        </w:rPr>
        <w:t>ประธาน</w:t>
      </w:r>
      <w:r w:rsidRPr="007A5E54">
        <w:rPr>
          <w:rFonts w:ascii="TH SarabunIT๙" w:hAnsi="TH SarabunIT๙" w:cs="TH SarabunIT๙"/>
          <w:cs/>
        </w:rPr>
        <w:t>กรรมการป้องกันและปราบปรามการทุจริตในภาครัฐ</w:t>
      </w:r>
    </w:p>
    <w:p w14:paraId="18E2F44D" w14:textId="77777777" w:rsidR="00481269" w:rsidRDefault="00481269" w:rsidP="00481269">
      <w:pPr>
        <w:ind w:firstLine="3119"/>
        <w:rPr>
          <w:rFonts w:ascii="TH SarabunIT๙" w:hAnsi="TH SarabunIT๙" w:cs="TH SarabunIT๙"/>
        </w:rPr>
      </w:pPr>
    </w:p>
    <w:p w14:paraId="55C2FB86" w14:textId="77777777" w:rsidR="00481269" w:rsidRDefault="00481269" w:rsidP="00481269">
      <w:pPr>
        <w:ind w:firstLine="3119"/>
        <w:rPr>
          <w:rFonts w:ascii="TH SarabunIT๙" w:hAnsi="TH SarabunIT๙" w:cs="TH SarabunIT๙"/>
        </w:rPr>
      </w:pPr>
    </w:p>
    <w:p w14:paraId="34381D72" w14:textId="77777777" w:rsidR="00481269" w:rsidRDefault="00481269" w:rsidP="00481269">
      <w:pPr>
        <w:ind w:firstLine="3119"/>
        <w:rPr>
          <w:rFonts w:ascii="TH SarabunIT๙" w:hAnsi="TH SarabunIT๙" w:cs="TH SarabunIT๙"/>
        </w:rPr>
      </w:pPr>
    </w:p>
    <w:p w14:paraId="7197EF39" w14:textId="77777777" w:rsidR="003B746F" w:rsidRDefault="003B746F" w:rsidP="00481269">
      <w:pPr>
        <w:ind w:firstLine="3119"/>
        <w:rPr>
          <w:rFonts w:ascii="TH SarabunIT๙" w:hAnsi="TH SarabunIT๙" w:cs="TH SarabunIT๙"/>
        </w:rPr>
      </w:pPr>
    </w:p>
    <w:p w14:paraId="4F0DBEED" w14:textId="77777777" w:rsidR="005C0E01" w:rsidRPr="005C0E01" w:rsidRDefault="005C0E01" w:rsidP="005C0E01">
      <w:pPr>
        <w:rPr>
          <w:rFonts w:ascii="Times New Roman" w:hAnsi="Times New Roman" w:cs="Angsana New"/>
          <w:sz w:val="24"/>
          <w:szCs w:val="28"/>
        </w:rPr>
      </w:pPr>
      <w:r w:rsidRPr="005C0E01">
        <w:rPr>
          <w:rFonts w:ascii="TH SarabunIT๙" w:hAnsi="TH SarabunIT๙" w:cs="TH SarabunIT๙"/>
          <w:cs/>
        </w:rPr>
        <w:t>กองอำนวยการต่อต้านการทุจริต</w:t>
      </w:r>
    </w:p>
    <w:p w14:paraId="5D62643C" w14:textId="0C09F761" w:rsidR="005C0E01" w:rsidRPr="005C0E01" w:rsidRDefault="005C0E01" w:rsidP="005C0E01">
      <w:pPr>
        <w:rPr>
          <w:rFonts w:ascii="Times New Roman" w:hAnsi="Times New Roman" w:cs="Angsana New"/>
          <w:sz w:val="24"/>
          <w:szCs w:val="28"/>
        </w:rPr>
      </w:pPr>
      <w:r w:rsidRPr="005C0E01">
        <w:rPr>
          <w:rFonts w:ascii="TH SarabunIT๙" w:hAnsi="TH SarabunIT๙" w:cs="TH SarabunIT๙"/>
          <w:cs/>
        </w:rPr>
        <w:t>โทร</w:t>
      </w:r>
      <w:r w:rsidR="003631F0">
        <w:rPr>
          <w:rFonts w:ascii="TH SarabunIT๙" w:hAnsi="TH SarabunIT๙" w:cs="TH SarabunIT๙" w:hint="cs"/>
          <w:cs/>
        </w:rPr>
        <w:t>.</w:t>
      </w:r>
      <w:r w:rsidRPr="005C0E01">
        <w:rPr>
          <w:rFonts w:ascii="TH SarabunIT๙" w:hAnsi="TH SarabunIT๙" w:cs="TH SarabunIT๙"/>
          <w:cs/>
        </w:rPr>
        <w:t xml:space="preserve"> ๐</w:t>
      </w:r>
      <w:r w:rsidR="00E74989">
        <w:rPr>
          <w:rFonts w:ascii="TH SarabunIT๙" w:hAnsi="TH SarabunIT๙" w:cs="TH SarabunIT๙" w:hint="cs"/>
          <w:cs/>
        </w:rPr>
        <w:t xml:space="preserve"> </w:t>
      </w:r>
      <w:r w:rsidRPr="005C0E01">
        <w:rPr>
          <w:rFonts w:ascii="TH SarabunIT๙" w:hAnsi="TH SarabunIT๙" w:cs="TH SarabunIT๙" w:hint="cs"/>
          <w:cs/>
        </w:rPr>
        <w:t>๒๕๐๒</w:t>
      </w:r>
      <w:r w:rsidR="00E74989">
        <w:rPr>
          <w:rFonts w:ascii="TH SarabunIT๙" w:hAnsi="TH SarabunIT๙" w:cs="TH SarabunIT๙" w:hint="cs"/>
          <w:cs/>
        </w:rPr>
        <w:t xml:space="preserve"> </w:t>
      </w:r>
      <w:r w:rsidRPr="005C0E01">
        <w:rPr>
          <w:rFonts w:ascii="TH SarabunIT๙" w:hAnsi="TH SarabunIT๙" w:cs="TH SarabunIT๙" w:hint="cs"/>
          <w:cs/>
        </w:rPr>
        <w:t xml:space="preserve">๖๖๗๐ ต่อ ๔๒๒๒ </w:t>
      </w:r>
    </w:p>
    <w:p w14:paraId="22AC3F58" w14:textId="7206A1EA" w:rsidR="005C0E01" w:rsidRPr="005C0E01" w:rsidRDefault="005C0E01" w:rsidP="005C0E01">
      <w:pPr>
        <w:rPr>
          <w:rFonts w:ascii="TH SarabunIT๙" w:hAnsi="TH SarabunIT๙" w:cs="TH SarabunIT๙"/>
          <w:lang w:eastAsia="ja-JP"/>
        </w:rPr>
      </w:pPr>
      <w:r w:rsidRPr="005C0E01">
        <w:rPr>
          <w:rFonts w:ascii="TH SarabunIT๙" w:hAnsi="TH SarabunIT๙" w:cs="TH SarabunIT๙"/>
          <w:cs/>
        </w:rPr>
        <w:t>โทรสาร</w:t>
      </w:r>
      <w:r w:rsidRPr="005C0E01">
        <w:rPr>
          <w:rFonts w:ascii="TH SarabunIT๙" w:hAnsi="TH SarabunIT๙" w:cs="TH SarabunIT๙" w:hint="cs"/>
          <w:cs/>
        </w:rPr>
        <w:t xml:space="preserve"> ๐</w:t>
      </w:r>
      <w:r w:rsidR="00E74989">
        <w:rPr>
          <w:rFonts w:ascii="TH SarabunIT๙" w:hAnsi="TH SarabunIT๙" w:cs="TH SarabunIT๙" w:hint="cs"/>
          <w:cs/>
        </w:rPr>
        <w:t xml:space="preserve"> </w:t>
      </w:r>
      <w:r w:rsidRPr="005C0E01">
        <w:rPr>
          <w:rFonts w:ascii="TH SarabunIT๙" w:hAnsi="TH SarabunIT๙" w:cs="TH SarabunIT๙" w:hint="cs"/>
          <w:cs/>
        </w:rPr>
        <w:t>๒๕๐๒</w:t>
      </w:r>
      <w:r w:rsidR="00E74989">
        <w:rPr>
          <w:rFonts w:ascii="TH SarabunIT๙" w:hAnsi="TH SarabunIT๙" w:cs="TH SarabunIT๙" w:hint="cs"/>
          <w:cs/>
        </w:rPr>
        <w:t xml:space="preserve"> </w:t>
      </w:r>
      <w:r w:rsidRPr="005C0E01">
        <w:rPr>
          <w:rFonts w:ascii="TH SarabunIT๙" w:hAnsi="TH SarabunIT๙" w:cs="TH SarabunIT๙" w:hint="cs"/>
          <w:cs/>
        </w:rPr>
        <w:t>๖๙๔๓</w:t>
      </w:r>
    </w:p>
    <w:p w14:paraId="67CE691E" w14:textId="77777777" w:rsidR="00481269" w:rsidRDefault="00481269" w:rsidP="00481269">
      <w:pPr>
        <w:ind w:firstLine="3119"/>
        <w:rPr>
          <w:rFonts w:ascii="TH SarabunIT๙" w:hAnsi="TH SarabunIT๙" w:cs="TH SarabunIT๙"/>
        </w:rPr>
      </w:pPr>
    </w:p>
    <w:p w14:paraId="3A8413FD" w14:textId="77777777" w:rsidR="00481269" w:rsidRDefault="00481269" w:rsidP="005C0E01">
      <w:pPr>
        <w:rPr>
          <w:rFonts w:ascii="TH SarabunIT๙" w:hAnsi="TH SarabunIT๙" w:cs="TH SarabunIT๙"/>
        </w:rPr>
      </w:pPr>
    </w:p>
    <w:p w14:paraId="175396F1" w14:textId="77777777" w:rsidR="004F08DE" w:rsidRPr="007D32AA" w:rsidRDefault="004F08DE" w:rsidP="00481269">
      <w:pPr>
        <w:ind w:left="4099" w:firstLine="221"/>
        <w:rPr>
          <w:rFonts w:ascii="TH SarabunIT๙" w:hAnsi="TH SarabunIT๙" w:cs="TH SarabunIT๙"/>
          <w:spacing w:val="-6"/>
        </w:rPr>
      </w:pPr>
    </w:p>
    <w:sectPr w:rsidR="004F08DE" w:rsidRPr="007D32AA" w:rsidSect="005B505D">
      <w:headerReference w:type="even" r:id="rId9"/>
      <w:headerReference w:type="default" r:id="rId10"/>
      <w:pgSz w:w="11907" w:h="16834" w:code="9"/>
      <w:pgMar w:top="1134" w:right="1134" w:bottom="851" w:left="1701" w:header="851" w:footer="624" w:gutter="0"/>
      <w:pgNumType w:fmt="thaiNumber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1D788C" w14:textId="77777777" w:rsidR="00FE6B6A" w:rsidRDefault="00FE6B6A">
      <w:r>
        <w:separator/>
      </w:r>
    </w:p>
  </w:endnote>
  <w:endnote w:type="continuationSeparator" w:id="0">
    <w:p w14:paraId="42C02F82" w14:textId="77777777" w:rsidR="00FE6B6A" w:rsidRDefault="00FE6B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5DBABE" w14:textId="77777777" w:rsidR="00FE6B6A" w:rsidRDefault="00FE6B6A">
      <w:r>
        <w:separator/>
      </w:r>
    </w:p>
  </w:footnote>
  <w:footnote w:type="continuationSeparator" w:id="0">
    <w:p w14:paraId="21C237F3" w14:textId="77777777" w:rsidR="00FE6B6A" w:rsidRDefault="00FE6B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22DFA1" w14:textId="77777777" w:rsidR="00AF75FF" w:rsidRDefault="00BF07D4" w:rsidP="003D7579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  <w:cs/>
      </w:rPr>
      <w:fldChar w:fldCharType="begin"/>
    </w:r>
    <w:r w:rsidR="00AF75FF">
      <w:rPr>
        <w:rStyle w:val="PageNumber"/>
      </w:rPr>
      <w:instrText xml:space="preserve">PAGE  </w:instrText>
    </w:r>
    <w:r>
      <w:rPr>
        <w:rStyle w:val="PageNumber"/>
        <w:cs/>
      </w:rPr>
      <w:fldChar w:fldCharType="end"/>
    </w:r>
  </w:p>
  <w:p w14:paraId="43EA01E6" w14:textId="77777777" w:rsidR="00AF75FF" w:rsidRDefault="00AF75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06B328" w14:textId="77777777" w:rsidR="00AF75FF" w:rsidRPr="003D7579" w:rsidRDefault="00AF75FF" w:rsidP="003D7579">
    <w:pPr>
      <w:pStyle w:val="Header"/>
      <w:framePr w:wrap="around" w:vAnchor="text" w:hAnchor="margin" w:xAlign="center" w:y="1"/>
      <w:rPr>
        <w:rStyle w:val="PageNumber"/>
        <w:rFonts w:ascii="TH SarabunPSK" w:hAnsi="TH SarabunPSK" w:cs="TH SarabunPSK"/>
        <w:szCs w:val="32"/>
        <w:cs/>
      </w:rPr>
    </w:pPr>
    <w:r w:rsidRPr="003D7579">
      <w:rPr>
        <w:rStyle w:val="PageNumber"/>
        <w:rFonts w:ascii="TH SarabunPSK" w:hAnsi="TH SarabunPSK" w:cs="TH SarabunPSK"/>
        <w:szCs w:val="32"/>
        <w:cs/>
      </w:rPr>
      <w:t xml:space="preserve">- </w:t>
    </w:r>
    <w:r w:rsidR="00BF07D4" w:rsidRPr="003D7579">
      <w:rPr>
        <w:rStyle w:val="PageNumber"/>
        <w:rFonts w:ascii="TH SarabunPSK" w:hAnsi="TH SarabunPSK" w:cs="TH SarabunPSK"/>
        <w:szCs w:val="32"/>
        <w:cs/>
      </w:rPr>
      <w:fldChar w:fldCharType="begin"/>
    </w:r>
    <w:r w:rsidRPr="003D7579">
      <w:rPr>
        <w:rStyle w:val="PageNumber"/>
        <w:rFonts w:ascii="TH SarabunPSK" w:hAnsi="TH SarabunPSK" w:cs="TH SarabunPSK"/>
        <w:szCs w:val="32"/>
      </w:rPr>
      <w:instrText xml:space="preserve">PAGE  </w:instrText>
    </w:r>
    <w:r w:rsidR="00BF07D4" w:rsidRPr="003D7579">
      <w:rPr>
        <w:rStyle w:val="PageNumber"/>
        <w:rFonts w:ascii="TH SarabunPSK" w:hAnsi="TH SarabunPSK" w:cs="TH SarabunPSK"/>
        <w:szCs w:val="32"/>
        <w:cs/>
      </w:rPr>
      <w:fldChar w:fldCharType="separate"/>
    </w:r>
    <w:r w:rsidR="009B1D95">
      <w:rPr>
        <w:rStyle w:val="PageNumber"/>
        <w:rFonts w:ascii="TH SarabunPSK" w:hAnsi="TH SarabunPSK" w:cs="TH SarabunPSK"/>
        <w:noProof/>
        <w:szCs w:val="32"/>
        <w:cs/>
      </w:rPr>
      <w:t>๒</w:t>
    </w:r>
    <w:r w:rsidR="00BF07D4" w:rsidRPr="003D7579">
      <w:rPr>
        <w:rStyle w:val="PageNumber"/>
        <w:rFonts w:ascii="TH SarabunPSK" w:hAnsi="TH SarabunPSK" w:cs="TH SarabunPSK"/>
        <w:szCs w:val="32"/>
        <w:cs/>
      </w:rPr>
      <w:fldChar w:fldCharType="end"/>
    </w:r>
    <w:r w:rsidRPr="003D7579">
      <w:rPr>
        <w:rStyle w:val="PageNumber"/>
        <w:rFonts w:ascii="TH SarabunPSK" w:hAnsi="TH SarabunPSK" w:cs="TH SarabunPSK"/>
        <w:szCs w:val="32"/>
        <w:cs/>
      </w:rPr>
      <w:t xml:space="preserve"> -</w:t>
    </w:r>
  </w:p>
  <w:p w14:paraId="7D13EA9B" w14:textId="77777777" w:rsidR="00AF75FF" w:rsidRPr="003D7579" w:rsidRDefault="00AF75FF" w:rsidP="003D7579">
    <w:pPr>
      <w:pStyle w:val="Header"/>
      <w:rPr>
        <w:rFonts w:ascii="TH SarabunPSK" w:hAnsi="TH SarabunPSK" w:cs="TH SarabunPSK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353458"/>
    <w:multiLevelType w:val="singleLevel"/>
    <w:tmpl w:val="832CCBCC"/>
    <w:lvl w:ilvl="0">
      <w:start w:val="1"/>
      <w:numFmt w:val="arabic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1BB3F78"/>
    <w:multiLevelType w:val="singleLevel"/>
    <w:tmpl w:val="59C42010"/>
    <w:lvl w:ilvl="0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</w:abstractNum>
  <w:abstractNum w:abstractNumId="2" w15:restartNumberingAfterBreak="0">
    <w:nsid w:val="26A77E31"/>
    <w:multiLevelType w:val="hybridMultilevel"/>
    <w:tmpl w:val="E7E0FDE6"/>
    <w:lvl w:ilvl="0" w:tplc="1212BBBA">
      <w:start w:val="1"/>
      <w:numFmt w:val="thaiNumbers"/>
      <w:lvlText w:val="%1."/>
      <w:lvlJc w:val="left"/>
      <w:pPr>
        <w:tabs>
          <w:tab w:val="num" w:pos="3173"/>
        </w:tabs>
        <w:ind w:left="3173" w:hanging="1755"/>
      </w:pPr>
      <w:rPr>
        <w:rFonts w:ascii="EucrosiaUPC" w:eastAsia="Times New Roman" w:hAnsi="EucrosiaUPC" w:cs="EucrosiaUPC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3" w15:restartNumberingAfterBreak="0">
    <w:nsid w:val="2B301BB2"/>
    <w:multiLevelType w:val="hybridMultilevel"/>
    <w:tmpl w:val="AF7A7FC0"/>
    <w:lvl w:ilvl="0" w:tplc="94200408">
      <w:start w:val="1"/>
      <w:numFmt w:val="decimal"/>
      <w:lvlText w:val="%1."/>
      <w:lvlJc w:val="left"/>
      <w:pPr>
        <w:tabs>
          <w:tab w:val="num" w:pos="3263"/>
        </w:tabs>
        <w:ind w:left="3263" w:hanging="1845"/>
      </w:pPr>
      <w:rPr>
        <w:rFonts w:hint="default"/>
      </w:rPr>
    </w:lvl>
    <w:lvl w:ilvl="1" w:tplc="600C4388">
      <w:start w:val="2"/>
      <w:numFmt w:val="bullet"/>
      <w:lvlText w:val="-"/>
      <w:lvlJc w:val="left"/>
      <w:pPr>
        <w:tabs>
          <w:tab w:val="num" w:pos="4193"/>
        </w:tabs>
        <w:ind w:left="4193" w:hanging="2055"/>
      </w:pPr>
      <w:rPr>
        <w:rFonts w:ascii="EucrosiaUPC" w:eastAsia="Times New Roman" w:hAnsi="EucrosiaUPC" w:cs="EucrosiaUPC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4" w15:restartNumberingAfterBreak="0">
    <w:nsid w:val="31B07D38"/>
    <w:multiLevelType w:val="singleLevel"/>
    <w:tmpl w:val="602C018A"/>
    <w:lvl w:ilvl="0">
      <w:start w:val="1"/>
      <w:numFmt w:val="arabicAlpha"/>
      <w:lvlText w:val="๒.%1"/>
      <w:lvlJc w:val="left"/>
      <w:pPr>
        <w:tabs>
          <w:tab w:val="num" w:pos="720"/>
        </w:tabs>
        <w:ind w:left="360" w:hanging="360"/>
      </w:pPr>
    </w:lvl>
  </w:abstractNum>
  <w:abstractNum w:abstractNumId="5" w15:restartNumberingAfterBreak="0">
    <w:nsid w:val="3210554B"/>
    <w:multiLevelType w:val="hybridMultilevel"/>
    <w:tmpl w:val="0EC4C1E8"/>
    <w:lvl w:ilvl="0" w:tplc="35542014">
      <w:start w:val="1"/>
      <w:numFmt w:val="decimal"/>
      <w:lvlText w:val="%1."/>
      <w:lvlJc w:val="left"/>
      <w:pPr>
        <w:tabs>
          <w:tab w:val="num" w:pos="3263"/>
        </w:tabs>
        <w:ind w:left="3263" w:hanging="18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6" w15:restartNumberingAfterBreak="0">
    <w:nsid w:val="36CA2731"/>
    <w:multiLevelType w:val="hybridMultilevel"/>
    <w:tmpl w:val="0A863570"/>
    <w:lvl w:ilvl="0" w:tplc="27C28558">
      <w:start w:val="1"/>
      <w:numFmt w:val="thaiNumbers"/>
      <w:lvlText w:val="(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569D09FE"/>
    <w:multiLevelType w:val="singleLevel"/>
    <w:tmpl w:val="832CCBCC"/>
    <w:lvl w:ilvl="0">
      <w:start w:val="1"/>
      <w:numFmt w:val="arabic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6E463101"/>
    <w:multiLevelType w:val="singleLevel"/>
    <w:tmpl w:val="E82474B2"/>
    <w:lvl w:ilvl="0">
      <w:start w:val="1"/>
      <w:numFmt w:val="arabicAlpha"/>
      <w:lvlText w:val="๑.%1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6FC226D0"/>
    <w:multiLevelType w:val="singleLevel"/>
    <w:tmpl w:val="39C47332"/>
    <w:lvl w:ilvl="0">
      <w:start w:val="1"/>
      <w:numFmt w:val="arabicAlpha"/>
      <w:lvlText w:val="๓.%1"/>
      <w:lvlJc w:val="left"/>
      <w:pPr>
        <w:tabs>
          <w:tab w:val="num" w:pos="720"/>
        </w:tabs>
        <w:ind w:left="360" w:hanging="360"/>
      </w:pPr>
    </w:lvl>
  </w:abstractNum>
  <w:num w:numId="1">
    <w:abstractNumId w:val="8"/>
  </w:num>
  <w:num w:numId="2">
    <w:abstractNumId w:val="4"/>
  </w:num>
  <w:num w:numId="3">
    <w:abstractNumId w:val="9"/>
  </w:num>
  <w:num w:numId="4">
    <w:abstractNumId w:val="7"/>
  </w:num>
  <w:num w:numId="5">
    <w:abstractNumId w:val="1"/>
  </w:num>
  <w:num w:numId="6">
    <w:abstractNumId w:val="0"/>
  </w:num>
  <w:num w:numId="7">
    <w:abstractNumId w:val="5"/>
  </w:num>
  <w:num w:numId="8">
    <w:abstractNumId w:val="3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n-US" w:vendorID="8" w:dllVersion="513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0DAA"/>
    <w:rsid w:val="000001AB"/>
    <w:rsid w:val="00002373"/>
    <w:rsid w:val="00004D71"/>
    <w:rsid w:val="00005035"/>
    <w:rsid w:val="000063D8"/>
    <w:rsid w:val="00007D85"/>
    <w:rsid w:val="00010501"/>
    <w:rsid w:val="00015663"/>
    <w:rsid w:val="00017602"/>
    <w:rsid w:val="000176D7"/>
    <w:rsid w:val="000218D2"/>
    <w:rsid w:val="00021A49"/>
    <w:rsid w:val="000257F9"/>
    <w:rsid w:val="00027D17"/>
    <w:rsid w:val="000302DB"/>
    <w:rsid w:val="00030896"/>
    <w:rsid w:val="00032EA7"/>
    <w:rsid w:val="000333F0"/>
    <w:rsid w:val="000365D6"/>
    <w:rsid w:val="00036681"/>
    <w:rsid w:val="000369C8"/>
    <w:rsid w:val="000410A4"/>
    <w:rsid w:val="000420B6"/>
    <w:rsid w:val="00044CE2"/>
    <w:rsid w:val="000465C3"/>
    <w:rsid w:val="00046926"/>
    <w:rsid w:val="00047B0D"/>
    <w:rsid w:val="00051F2B"/>
    <w:rsid w:val="00051F40"/>
    <w:rsid w:val="00053EF7"/>
    <w:rsid w:val="000541A4"/>
    <w:rsid w:val="00055294"/>
    <w:rsid w:val="000568F9"/>
    <w:rsid w:val="000600EC"/>
    <w:rsid w:val="0006196B"/>
    <w:rsid w:val="00063D71"/>
    <w:rsid w:val="00064C33"/>
    <w:rsid w:val="00065378"/>
    <w:rsid w:val="000658E7"/>
    <w:rsid w:val="0007094B"/>
    <w:rsid w:val="00076082"/>
    <w:rsid w:val="0007630F"/>
    <w:rsid w:val="00076427"/>
    <w:rsid w:val="00077F7A"/>
    <w:rsid w:val="000812EA"/>
    <w:rsid w:val="0008597B"/>
    <w:rsid w:val="00085B0A"/>
    <w:rsid w:val="00086234"/>
    <w:rsid w:val="00086F26"/>
    <w:rsid w:val="00087AD7"/>
    <w:rsid w:val="00092841"/>
    <w:rsid w:val="00093EFE"/>
    <w:rsid w:val="00096B41"/>
    <w:rsid w:val="00096D52"/>
    <w:rsid w:val="000A104D"/>
    <w:rsid w:val="000A1162"/>
    <w:rsid w:val="000A1E04"/>
    <w:rsid w:val="000A4F06"/>
    <w:rsid w:val="000A59CE"/>
    <w:rsid w:val="000B0A16"/>
    <w:rsid w:val="000B0D79"/>
    <w:rsid w:val="000B1925"/>
    <w:rsid w:val="000B4824"/>
    <w:rsid w:val="000B7045"/>
    <w:rsid w:val="000C091B"/>
    <w:rsid w:val="000C3340"/>
    <w:rsid w:val="000C38AE"/>
    <w:rsid w:val="000C3D4E"/>
    <w:rsid w:val="000C4F17"/>
    <w:rsid w:val="000C7FD2"/>
    <w:rsid w:val="000D3812"/>
    <w:rsid w:val="000D746E"/>
    <w:rsid w:val="000E02B8"/>
    <w:rsid w:val="000E0A20"/>
    <w:rsid w:val="000E4954"/>
    <w:rsid w:val="000F06E2"/>
    <w:rsid w:val="000F0ED1"/>
    <w:rsid w:val="000F23C5"/>
    <w:rsid w:val="000F2B0D"/>
    <w:rsid w:val="000F4E62"/>
    <w:rsid w:val="000F50C8"/>
    <w:rsid w:val="000F58CF"/>
    <w:rsid w:val="000F73E5"/>
    <w:rsid w:val="001016DE"/>
    <w:rsid w:val="00102715"/>
    <w:rsid w:val="00103F78"/>
    <w:rsid w:val="00107639"/>
    <w:rsid w:val="001117D5"/>
    <w:rsid w:val="0011752F"/>
    <w:rsid w:val="001202A8"/>
    <w:rsid w:val="00120E74"/>
    <w:rsid w:val="00122616"/>
    <w:rsid w:val="00127452"/>
    <w:rsid w:val="001301A4"/>
    <w:rsid w:val="00130502"/>
    <w:rsid w:val="001375CC"/>
    <w:rsid w:val="00137BB5"/>
    <w:rsid w:val="001400C4"/>
    <w:rsid w:val="0014066D"/>
    <w:rsid w:val="001448F3"/>
    <w:rsid w:val="001454DB"/>
    <w:rsid w:val="001475F5"/>
    <w:rsid w:val="0014781F"/>
    <w:rsid w:val="001507C4"/>
    <w:rsid w:val="001511BB"/>
    <w:rsid w:val="00154513"/>
    <w:rsid w:val="001546A9"/>
    <w:rsid w:val="001547DD"/>
    <w:rsid w:val="001569B3"/>
    <w:rsid w:val="00157286"/>
    <w:rsid w:val="00157413"/>
    <w:rsid w:val="00160487"/>
    <w:rsid w:val="001637AE"/>
    <w:rsid w:val="00164FB4"/>
    <w:rsid w:val="0017018A"/>
    <w:rsid w:val="00171BD3"/>
    <w:rsid w:val="00174934"/>
    <w:rsid w:val="00176A37"/>
    <w:rsid w:val="00185904"/>
    <w:rsid w:val="00185B6E"/>
    <w:rsid w:val="00191C62"/>
    <w:rsid w:val="00192DF2"/>
    <w:rsid w:val="00196746"/>
    <w:rsid w:val="00197688"/>
    <w:rsid w:val="001978AA"/>
    <w:rsid w:val="001978BB"/>
    <w:rsid w:val="001A0619"/>
    <w:rsid w:val="001A5805"/>
    <w:rsid w:val="001A6C5A"/>
    <w:rsid w:val="001B049D"/>
    <w:rsid w:val="001B04B5"/>
    <w:rsid w:val="001B1E38"/>
    <w:rsid w:val="001B2F31"/>
    <w:rsid w:val="001B51E1"/>
    <w:rsid w:val="001B7EC6"/>
    <w:rsid w:val="001C5664"/>
    <w:rsid w:val="001C69EF"/>
    <w:rsid w:val="001D2B13"/>
    <w:rsid w:val="001D6E35"/>
    <w:rsid w:val="001D7A14"/>
    <w:rsid w:val="001E1468"/>
    <w:rsid w:val="001E2AD9"/>
    <w:rsid w:val="001E3B4B"/>
    <w:rsid w:val="001E62E3"/>
    <w:rsid w:val="001F4450"/>
    <w:rsid w:val="001F7248"/>
    <w:rsid w:val="001F732F"/>
    <w:rsid w:val="00201490"/>
    <w:rsid w:val="0020722B"/>
    <w:rsid w:val="0021035C"/>
    <w:rsid w:val="002104E9"/>
    <w:rsid w:val="00210F48"/>
    <w:rsid w:val="00220D4E"/>
    <w:rsid w:val="00220EF1"/>
    <w:rsid w:val="00221C38"/>
    <w:rsid w:val="00222A02"/>
    <w:rsid w:val="00226EEA"/>
    <w:rsid w:val="002271D5"/>
    <w:rsid w:val="00227C53"/>
    <w:rsid w:val="002311F4"/>
    <w:rsid w:val="00231B8C"/>
    <w:rsid w:val="0023432B"/>
    <w:rsid w:val="00234D1A"/>
    <w:rsid w:val="002364A5"/>
    <w:rsid w:val="0024071E"/>
    <w:rsid w:val="00242F7F"/>
    <w:rsid w:val="00245F66"/>
    <w:rsid w:val="00246CB1"/>
    <w:rsid w:val="002519D6"/>
    <w:rsid w:val="00251FB4"/>
    <w:rsid w:val="00252DCE"/>
    <w:rsid w:val="00253BBE"/>
    <w:rsid w:val="00255F55"/>
    <w:rsid w:val="00256800"/>
    <w:rsid w:val="00256EB3"/>
    <w:rsid w:val="00261D59"/>
    <w:rsid w:val="00262A2B"/>
    <w:rsid w:val="00266918"/>
    <w:rsid w:val="00267B9B"/>
    <w:rsid w:val="00267F70"/>
    <w:rsid w:val="00270AF6"/>
    <w:rsid w:val="00271C93"/>
    <w:rsid w:val="00274FEE"/>
    <w:rsid w:val="00275378"/>
    <w:rsid w:val="0027572F"/>
    <w:rsid w:val="00277BA6"/>
    <w:rsid w:val="00280E4D"/>
    <w:rsid w:val="00284C5B"/>
    <w:rsid w:val="0029071A"/>
    <w:rsid w:val="00292318"/>
    <w:rsid w:val="00292C60"/>
    <w:rsid w:val="0029376D"/>
    <w:rsid w:val="00297713"/>
    <w:rsid w:val="00297B14"/>
    <w:rsid w:val="002A21A6"/>
    <w:rsid w:val="002A66BA"/>
    <w:rsid w:val="002A7FEC"/>
    <w:rsid w:val="002B1C35"/>
    <w:rsid w:val="002B48EB"/>
    <w:rsid w:val="002B73C0"/>
    <w:rsid w:val="002C1F9C"/>
    <w:rsid w:val="002C4329"/>
    <w:rsid w:val="002D048E"/>
    <w:rsid w:val="002D0631"/>
    <w:rsid w:val="002D1DFF"/>
    <w:rsid w:val="002D3601"/>
    <w:rsid w:val="002D5C38"/>
    <w:rsid w:val="002D62BE"/>
    <w:rsid w:val="002D680B"/>
    <w:rsid w:val="002E2B46"/>
    <w:rsid w:val="002E5C3F"/>
    <w:rsid w:val="002E6E01"/>
    <w:rsid w:val="002F24E1"/>
    <w:rsid w:val="002F2CF3"/>
    <w:rsid w:val="002F4421"/>
    <w:rsid w:val="002F5D29"/>
    <w:rsid w:val="002F5EF6"/>
    <w:rsid w:val="002F6414"/>
    <w:rsid w:val="00301725"/>
    <w:rsid w:val="003037FF"/>
    <w:rsid w:val="003107DD"/>
    <w:rsid w:val="00310887"/>
    <w:rsid w:val="00311743"/>
    <w:rsid w:val="00311D0D"/>
    <w:rsid w:val="00312334"/>
    <w:rsid w:val="003136AF"/>
    <w:rsid w:val="0032034C"/>
    <w:rsid w:val="00321089"/>
    <w:rsid w:val="00325E86"/>
    <w:rsid w:val="00327CE4"/>
    <w:rsid w:val="00331719"/>
    <w:rsid w:val="003348C5"/>
    <w:rsid w:val="003445B7"/>
    <w:rsid w:val="00347DC0"/>
    <w:rsid w:val="003510B0"/>
    <w:rsid w:val="00356123"/>
    <w:rsid w:val="00357AAB"/>
    <w:rsid w:val="0036023F"/>
    <w:rsid w:val="003602BA"/>
    <w:rsid w:val="00360D2C"/>
    <w:rsid w:val="00361315"/>
    <w:rsid w:val="00361BDB"/>
    <w:rsid w:val="0036277D"/>
    <w:rsid w:val="003631F0"/>
    <w:rsid w:val="00363990"/>
    <w:rsid w:val="00364CF1"/>
    <w:rsid w:val="00365B83"/>
    <w:rsid w:val="0036617C"/>
    <w:rsid w:val="003676A6"/>
    <w:rsid w:val="0037189B"/>
    <w:rsid w:val="00372CB6"/>
    <w:rsid w:val="0037441C"/>
    <w:rsid w:val="00375770"/>
    <w:rsid w:val="00377014"/>
    <w:rsid w:val="00380C79"/>
    <w:rsid w:val="00385EB3"/>
    <w:rsid w:val="00386988"/>
    <w:rsid w:val="003876E8"/>
    <w:rsid w:val="00387A28"/>
    <w:rsid w:val="00387C18"/>
    <w:rsid w:val="00391281"/>
    <w:rsid w:val="003924B1"/>
    <w:rsid w:val="00395858"/>
    <w:rsid w:val="00396E25"/>
    <w:rsid w:val="003A221A"/>
    <w:rsid w:val="003A60D3"/>
    <w:rsid w:val="003A6431"/>
    <w:rsid w:val="003A7BE4"/>
    <w:rsid w:val="003B1E92"/>
    <w:rsid w:val="003B28FF"/>
    <w:rsid w:val="003B2AB0"/>
    <w:rsid w:val="003B3B66"/>
    <w:rsid w:val="003B5E4C"/>
    <w:rsid w:val="003B746F"/>
    <w:rsid w:val="003B7695"/>
    <w:rsid w:val="003B7B5E"/>
    <w:rsid w:val="003C57D2"/>
    <w:rsid w:val="003C6BE6"/>
    <w:rsid w:val="003D1EB3"/>
    <w:rsid w:val="003D3770"/>
    <w:rsid w:val="003D5E2D"/>
    <w:rsid w:val="003D71BD"/>
    <w:rsid w:val="003D7579"/>
    <w:rsid w:val="003E1020"/>
    <w:rsid w:val="003E1DC9"/>
    <w:rsid w:val="003E457A"/>
    <w:rsid w:val="003F2166"/>
    <w:rsid w:val="003F420F"/>
    <w:rsid w:val="003F47A4"/>
    <w:rsid w:val="003F52B4"/>
    <w:rsid w:val="003F7945"/>
    <w:rsid w:val="003F79FD"/>
    <w:rsid w:val="00401267"/>
    <w:rsid w:val="00401ED7"/>
    <w:rsid w:val="00402318"/>
    <w:rsid w:val="00402E37"/>
    <w:rsid w:val="00403CDF"/>
    <w:rsid w:val="00404684"/>
    <w:rsid w:val="004069BB"/>
    <w:rsid w:val="0040701A"/>
    <w:rsid w:val="00410E65"/>
    <w:rsid w:val="00412090"/>
    <w:rsid w:val="00413D53"/>
    <w:rsid w:val="00413DD6"/>
    <w:rsid w:val="00414693"/>
    <w:rsid w:val="00415642"/>
    <w:rsid w:val="00421460"/>
    <w:rsid w:val="004215A8"/>
    <w:rsid w:val="00421805"/>
    <w:rsid w:val="004250EB"/>
    <w:rsid w:val="00425118"/>
    <w:rsid w:val="00425376"/>
    <w:rsid w:val="00425D8C"/>
    <w:rsid w:val="00431587"/>
    <w:rsid w:val="0043532E"/>
    <w:rsid w:val="00437096"/>
    <w:rsid w:val="0043748D"/>
    <w:rsid w:val="004374A0"/>
    <w:rsid w:val="00440DB6"/>
    <w:rsid w:val="00444439"/>
    <w:rsid w:val="00447A3B"/>
    <w:rsid w:val="00450FE4"/>
    <w:rsid w:val="004515AE"/>
    <w:rsid w:val="00452A85"/>
    <w:rsid w:val="00454FF9"/>
    <w:rsid w:val="00455536"/>
    <w:rsid w:val="0045701B"/>
    <w:rsid w:val="0046002E"/>
    <w:rsid w:val="00460067"/>
    <w:rsid w:val="00461624"/>
    <w:rsid w:val="00461655"/>
    <w:rsid w:val="0046377B"/>
    <w:rsid w:val="00465955"/>
    <w:rsid w:val="00474EAA"/>
    <w:rsid w:val="00474FBC"/>
    <w:rsid w:val="004774B8"/>
    <w:rsid w:val="0048035B"/>
    <w:rsid w:val="00480740"/>
    <w:rsid w:val="00480F3C"/>
    <w:rsid w:val="00481269"/>
    <w:rsid w:val="00482469"/>
    <w:rsid w:val="00482848"/>
    <w:rsid w:val="00482C46"/>
    <w:rsid w:val="004848DD"/>
    <w:rsid w:val="00487E94"/>
    <w:rsid w:val="004907CE"/>
    <w:rsid w:val="00493675"/>
    <w:rsid w:val="00494210"/>
    <w:rsid w:val="00494F65"/>
    <w:rsid w:val="0049511E"/>
    <w:rsid w:val="00495C1F"/>
    <w:rsid w:val="00495D26"/>
    <w:rsid w:val="00495E72"/>
    <w:rsid w:val="004A06E9"/>
    <w:rsid w:val="004A0790"/>
    <w:rsid w:val="004A41B2"/>
    <w:rsid w:val="004A7499"/>
    <w:rsid w:val="004B46D7"/>
    <w:rsid w:val="004C122C"/>
    <w:rsid w:val="004C3D43"/>
    <w:rsid w:val="004C4097"/>
    <w:rsid w:val="004C499D"/>
    <w:rsid w:val="004C6911"/>
    <w:rsid w:val="004D1825"/>
    <w:rsid w:val="004D1957"/>
    <w:rsid w:val="004D3110"/>
    <w:rsid w:val="004D7FC5"/>
    <w:rsid w:val="004E0B4A"/>
    <w:rsid w:val="004E5226"/>
    <w:rsid w:val="004E6AFF"/>
    <w:rsid w:val="004F08DE"/>
    <w:rsid w:val="004F0C58"/>
    <w:rsid w:val="004F3312"/>
    <w:rsid w:val="004F454D"/>
    <w:rsid w:val="004F45EF"/>
    <w:rsid w:val="004F534D"/>
    <w:rsid w:val="004F5417"/>
    <w:rsid w:val="00504BEC"/>
    <w:rsid w:val="0050563A"/>
    <w:rsid w:val="00505C19"/>
    <w:rsid w:val="00506A20"/>
    <w:rsid w:val="0051165F"/>
    <w:rsid w:val="005144A9"/>
    <w:rsid w:val="00514AE6"/>
    <w:rsid w:val="005171FA"/>
    <w:rsid w:val="00522070"/>
    <w:rsid w:val="00522A35"/>
    <w:rsid w:val="00526153"/>
    <w:rsid w:val="00526EC1"/>
    <w:rsid w:val="005273D8"/>
    <w:rsid w:val="0053130F"/>
    <w:rsid w:val="005347AE"/>
    <w:rsid w:val="0053583F"/>
    <w:rsid w:val="00535960"/>
    <w:rsid w:val="005418D4"/>
    <w:rsid w:val="00546372"/>
    <w:rsid w:val="00547678"/>
    <w:rsid w:val="00550580"/>
    <w:rsid w:val="005516B4"/>
    <w:rsid w:val="00554E90"/>
    <w:rsid w:val="005559C5"/>
    <w:rsid w:val="00555E66"/>
    <w:rsid w:val="00560882"/>
    <w:rsid w:val="00566877"/>
    <w:rsid w:val="00566D40"/>
    <w:rsid w:val="005760F2"/>
    <w:rsid w:val="0057645A"/>
    <w:rsid w:val="00576E46"/>
    <w:rsid w:val="00580B5D"/>
    <w:rsid w:val="00583477"/>
    <w:rsid w:val="005851D8"/>
    <w:rsid w:val="00585EC3"/>
    <w:rsid w:val="00590ACA"/>
    <w:rsid w:val="00591B87"/>
    <w:rsid w:val="00591CC0"/>
    <w:rsid w:val="00596136"/>
    <w:rsid w:val="005A267A"/>
    <w:rsid w:val="005A5A39"/>
    <w:rsid w:val="005A720F"/>
    <w:rsid w:val="005B0A36"/>
    <w:rsid w:val="005B1FD3"/>
    <w:rsid w:val="005B27BA"/>
    <w:rsid w:val="005B2C42"/>
    <w:rsid w:val="005B505D"/>
    <w:rsid w:val="005B68AE"/>
    <w:rsid w:val="005C0E01"/>
    <w:rsid w:val="005C0E10"/>
    <w:rsid w:val="005C330D"/>
    <w:rsid w:val="005C4B06"/>
    <w:rsid w:val="005D0F58"/>
    <w:rsid w:val="005D33F2"/>
    <w:rsid w:val="005D33FE"/>
    <w:rsid w:val="005D355C"/>
    <w:rsid w:val="005D3BF9"/>
    <w:rsid w:val="005E0159"/>
    <w:rsid w:val="005E1BFB"/>
    <w:rsid w:val="005E2EBE"/>
    <w:rsid w:val="005E2FAA"/>
    <w:rsid w:val="005E42D2"/>
    <w:rsid w:val="005F02C5"/>
    <w:rsid w:val="005F0684"/>
    <w:rsid w:val="005F254B"/>
    <w:rsid w:val="005F2680"/>
    <w:rsid w:val="005F3D0D"/>
    <w:rsid w:val="005F4BCA"/>
    <w:rsid w:val="005F61D2"/>
    <w:rsid w:val="005F7860"/>
    <w:rsid w:val="00602862"/>
    <w:rsid w:val="00604D0C"/>
    <w:rsid w:val="00604D54"/>
    <w:rsid w:val="00605464"/>
    <w:rsid w:val="006104ED"/>
    <w:rsid w:val="00610D33"/>
    <w:rsid w:val="00615541"/>
    <w:rsid w:val="006159B4"/>
    <w:rsid w:val="00625D56"/>
    <w:rsid w:val="006265C9"/>
    <w:rsid w:val="00626B3E"/>
    <w:rsid w:val="00627B8C"/>
    <w:rsid w:val="00631AE8"/>
    <w:rsid w:val="00631DD8"/>
    <w:rsid w:val="00631EEC"/>
    <w:rsid w:val="00637C95"/>
    <w:rsid w:val="0064054F"/>
    <w:rsid w:val="0064085E"/>
    <w:rsid w:val="00641452"/>
    <w:rsid w:val="00641611"/>
    <w:rsid w:val="00644EAB"/>
    <w:rsid w:val="00645A80"/>
    <w:rsid w:val="0064773D"/>
    <w:rsid w:val="006507AF"/>
    <w:rsid w:val="00650802"/>
    <w:rsid w:val="006525B6"/>
    <w:rsid w:val="006528F4"/>
    <w:rsid w:val="00652B62"/>
    <w:rsid w:val="00653908"/>
    <w:rsid w:val="00654CEE"/>
    <w:rsid w:val="006550F4"/>
    <w:rsid w:val="00655653"/>
    <w:rsid w:val="0065760A"/>
    <w:rsid w:val="0065787F"/>
    <w:rsid w:val="006609BF"/>
    <w:rsid w:val="00662FF0"/>
    <w:rsid w:val="00672D64"/>
    <w:rsid w:val="0067326A"/>
    <w:rsid w:val="00673B67"/>
    <w:rsid w:val="00673E89"/>
    <w:rsid w:val="00676F0A"/>
    <w:rsid w:val="006810D2"/>
    <w:rsid w:val="00682C60"/>
    <w:rsid w:val="006862A9"/>
    <w:rsid w:val="00686BC7"/>
    <w:rsid w:val="0068784A"/>
    <w:rsid w:val="00694129"/>
    <w:rsid w:val="006955B9"/>
    <w:rsid w:val="00695DD1"/>
    <w:rsid w:val="0069651F"/>
    <w:rsid w:val="006A12EB"/>
    <w:rsid w:val="006A2DEF"/>
    <w:rsid w:val="006A3F1F"/>
    <w:rsid w:val="006A577D"/>
    <w:rsid w:val="006A71CD"/>
    <w:rsid w:val="006B187D"/>
    <w:rsid w:val="006C08A6"/>
    <w:rsid w:val="006C09AA"/>
    <w:rsid w:val="006C2797"/>
    <w:rsid w:val="006C7C98"/>
    <w:rsid w:val="006C7D45"/>
    <w:rsid w:val="006D299B"/>
    <w:rsid w:val="006D43D5"/>
    <w:rsid w:val="006D446E"/>
    <w:rsid w:val="006D6828"/>
    <w:rsid w:val="006D6DEA"/>
    <w:rsid w:val="006E1290"/>
    <w:rsid w:val="006E1FC2"/>
    <w:rsid w:val="006E27E2"/>
    <w:rsid w:val="006E3DDD"/>
    <w:rsid w:val="006E4256"/>
    <w:rsid w:val="006E680F"/>
    <w:rsid w:val="006E6E22"/>
    <w:rsid w:val="006E794C"/>
    <w:rsid w:val="006F059F"/>
    <w:rsid w:val="006F0E15"/>
    <w:rsid w:val="006F1AE9"/>
    <w:rsid w:val="006F2470"/>
    <w:rsid w:val="006F4001"/>
    <w:rsid w:val="007024B3"/>
    <w:rsid w:val="00702CDF"/>
    <w:rsid w:val="00703AC2"/>
    <w:rsid w:val="007051B0"/>
    <w:rsid w:val="0070663A"/>
    <w:rsid w:val="00706688"/>
    <w:rsid w:val="0071005C"/>
    <w:rsid w:val="007107CF"/>
    <w:rsid w:val="00710C9D"/>
    <w:rsid w:val="00710EFC"/>
    <w:rsid w:val="00713BB9"/>
    <w:rsid w:val="00715257"/>
    <w:rsid w:val="007224DC"/>
    <w:rsid w:val="00723F61"/>
    <w:rsid w:val="007267D1"/>
    <w:rsid w:val="00727C0B"/>
    <w:rsid w:val="00730098"/>
    <w:rsid w:val="00730707"/>
    <w:rsid w:val="007316AE"/>
    <w:rsid w:val="007343A6"/>
    <w:rsid w:val="00735203"/>
    <w:rsid w:val="00736035"/>
    <w:rsid w:val="007360E7"/>
    <w:rsid w:val="00737A54"/>
    <w:rsid w:val="00742D4C"/>
    <w:rsid w:val="00742E5D"/>
    <w:rsid w:val="00743AF5"/>
    <w:rsid w:val="00747522"/>
    <w:rsid w:val="0075346A"/>
    <w:rsid w:val="00754E4A"/>
    <w:rsid w:val="0075530E"/>
    <w:rsid w:val="007554AE"/>
    <w:rsid w:val="007560A3"/>
    <w:rsid w:val="0075747D"/>
    <w:rsid w:val="00760450"/>
    <w:rsid w:val="00761D94"/>
    <w:rsid w:val="00762B1D"/>
    <w:rsid w:val="00766A8E"/>
    <w:rsid w:val="007712F1"/>
    <w:rsid w:val="00771C89"/>
    <w:rsid w:val="007722ED"/>
    <w:rsid w:val="0077745B"/>
    <w:rsid w:val="00777843"/>
    <w:rsid w:val="00777FB1"/>
    <w:rsid w:val="007810C1"/>
    <w:rsid w:val="007810C5"/>
    <w:rsid w:val="00783A1C"/>
    <w:rsid w:val="007855C4"/>
    <w:rsid w:val="00786533"/>
    <w:rsid w:val="00787293"/>
    <w:rsid w:val="00793E01"/>
    <w:rsid w:val="00794DAA"/>
    <w:rsid w:val="0079576F"/>
    <w:rsid w:val="007A044F"/>
    <w:rsid w:val="007A05A1"/>
    <w:rsid w:val="007A21E0"/>
    <w:rsid w:val="007A26BD"/>
    <w:rsid w:val="007A5C34"/>
    <w:rsid w:val="007A6AD5"/>
    <w:rsid w:val="007B4992"/>
    <w:rsid w:val="007B5538"/>
    <w:rsid w:val="007B6268"/>
    <w:rsid w:val="007B639F"/>
    <w:rsid w:val="007B6BD3"/>
    <w:rsid w:val="007C16A2"/>
    <w:rsid w:val="007C322C"/>
    <w:rsid w:val="007C3E37"/>
    <w:rsid w:val="007D0EF4"/>
    <w:rsid w:val="007D11D9"/>
    <w:rsid w:val="007D1B9F"/>
    <w:rsid w:val="007D32AA"/>
    <w:rsid w:val="007D4426"/>
    <w:rsid w:val="007D5AAA"/>
    <w:rsid w:val="007E05CF"/>
    <w:rsid w:val="007E1212"/>
    <w:rsid w:val="007E4B05"/>
    <w:rsid w:val="007E6437"/>
    <w:rsid w:val="007E66B6"/>
    <w:rsid w:val="007F1AD5"/>
    <w:rsid w:val="007F4150"/>
    <w:rsid w:val="007F4C05"/>
    <w:rsid w:val="007F6235"/>
    <w:rsid w:val="007F76C9"/>
    <w:rsid w:val="008038F9"/>
    <w:rsid w:val="00803D02"/>
    <w:rsid w:val="00805B1C"/>
    <w:rsid w:val="008063ED"/>
    <w:rsid w:val="00806A71"/>
    <w:rsid w:val="00806C38"/>
    <w:rsid w:val="00807391"/>
    <w:rsid w:val="00807DEA"/>
    <w:rsid w:val="00811677"/>
    <w:rsid w:val="00812E3A"/>
    <w:rsid w:val="00813FD5"/>
    <w:rsid w:val="00814D4B"/>
    <w:rsid w:val="00816E8C"/>
    <w:rsid w:val="00817775"/>
    <w:rsid w:val="0082223E"/>
    <w:rsid w:val="00822922"/>
    <w:rsid w:val="008319A1"/>
    <w:rsid w:val="00832878"/>
    <w:rsid w:val="00833278"/>
    <w:rsid w:val="00834ED0"/>
    <w:rsid w:val="00834F8D"/>
    <w:rsid w:val="00835756"/>
    <w:rsid w:val="00840281"/>
    <w:rsid w:val="00841A69"/>
    <w:rsid w:val="00842BB4"/>
    <w:rsid w:val="008468CC"/>
    <w:rsid w:val="00847FE5"/>
    <w:rsid w:val="00855091"/>
    <w:rsid w:val="0085521E"/>
    <w:rsid w:val="00855886"/>
    <w:rsid w:val="00857DCB"/>
    <w:rsid w:val="00871602"/>
    <w:rsid w:val="008722D6"/>
    <w:rsid w:val="0087255F"/>
    <w:rsid w:val="00873988"/>
    <w:rsid w:val="00876E03"/>
    <w:rsid w:val="00885A26"/>
    <w:rsid w:val="00891877"/>
    <w:rsid w:val="00894A3C"/>
    <w:rsid w:val="008A0356"/>
    <w:rsid w:val="008A08DE"/>
    <w:rsid w:val="008A402F"/>
    <w:rsid w:val="008B0BC6"/>
    <w:rsid w:val="008B46E2"/>
    <w:rsid w:val="008B56AE"/>
    <w:rsid w:val="008B6BF4"/>
    <w:rsid w:val="008C1C9C"/>
    <w:rsid w:val="008C2DE0"/>
    <w:rsid w:val="008C33A5"/>
    <w:rsid w:val="008C47DF"/>
    <w:rsid w:val="008C715C"/>
    <w:rsid w:val="008D09B3"/>
    <w:rsid w:val="008D0F0A"/>
    <w:rsid w:val="008D74DA"/>
    <w:rsid w:val="008D769E"/>
    <w:rsid w:val="008E1A02"/>
    <w:rsid w:val="008E2FDC"/>
    <w:rsid w:val="008E3067"/>
    <w:rsid w:val="008E3669"/>
    <w:rsid w:val="008E3F4E"/>
    <w:rsid w:val="008E490D"/>
    <w:rsid w:val="008E737F"/>
    <w:rsid w:val="008F0AEA"/>
    <w:rsid w:val="008F2017"/>
    <w:rsid w:val="008F2F80"/>
    <w:rsid w:val="008F3B53"/>
    <w:rsid w:val="008F3F1C"/>
    <w:rsid w:val="008F523F"/>
    <w:rsid w:val="008F5EF9"/>
    <w:rsid w:val="009005CF"/>
    <w:rsid w:val="009014E0"/>
    <w:rsid w:val="00901FFB"/>
    <w:rsid w:val="00903307"/>
    <w:rsid w:val="00905850"/>
    <w:rsid w:val="00905C9D"/>
    <w:rsid w:val="00905DA1"/>
    <w:rsid w:val="00906EE2"/>
    <w:rsid w:val="009070C1"/>
    <w:rsid w:val="009137F3"/>
    <w:rsid w:val="0091653A"/>
    <w:rsid w:val="00924476"/>
    <w:rsid w:val="009251FD"/>
    <w:rsid w:val="00926D0E"/>
    <w:rsid w:val="00931242"/>
    <w:rsid w:val="00932FDB"/>
    <w:rsid w:val="0093434D"/>
    <w:rsid w:val="00936B9B"/>
    <w:rsid w:val="009370B8"/>
    <w:rsid w:val="00940778"/>
    <w:rsid w:val="009454F4"/>
    <w:rsid w:val="00946AD9"/>
    <w:rsid w:val="009525C1"/>
    <w:rsid w:val="00955FB9"/>
    <w:rsid w:val="00957C65"/>
    <w:rsid w:val="00961DD0"/>
    <w:rsid w:val="00962CA7"/>
    <w:rsid w:val="00971C73"/>
    <w:rsid w:val="00981ACC"/>
    <w:rsid w:val="009839A9"/>
    <w:rsid w:val="0098672E"/>
    <w:rsid w:val="009876FB"/>
    <w:rsid w:val="00991F98"/>
    <w:rsid w:val="00993653"/>
    <w:rsid w:val="00995E35"/>
    <w:rsid w:val="00997908"/>
    <w:rsid w:val="009A027A"/>
    <w:rsid w:val="009A0388"/>
    <w:rsid w:val="009A4014"/>
    <w:rsid w:val="009A491C"/>
    <w:rsid w:val="009B1491"/>
    <w:rsid w:val="009B1D95"/>
    <w:rsid w:val="009B42FF"/>
    <w:rsid w:val="009B5BC4"/>
    <w:rsid w:val="009B5C96"/>
    <w:rsid w:val="009B6F84"/>
    <w:rsid w:val="009C14A6"/>
    <w:rsid w:val="009C14FC"/>
    <w:rsid w:val="009C360D"/>
    <w:rsid w:val="009C441B"/>
    <w:rsid w:val="009C68A5"/>
    <w:rsid w:val="009D0DAA"/>
    <w:rsid w:val="009D326F"/>
    <w:rsid w:val="009D408F"/>
    <w:rsid w:val="009D42EF"/>
    <w:rsid w:val="009D74C4"/>
    <w:rsid w:val="009E0257"/>
    <w:rsid w:val="009E26B2"/>
    <w:rsid w:val="009E604F"/>
    <w:rsid w:val="009E61B6"/>
    <w:rsid w:val="009F0142"/>
    <w:rsid w:val="009F1423"/>
    <w:rsid w:val="00A0149F"/>
    <w:rsid w:val="00A0337E"/>
    <w:rsid w:val="00A03967"/>
    <w:rsid w:val="00A05D98"/>
    <w:rsid w:val="00A06B05"/>
    <w:rsid w:val="00A06E7E"/>
    <w:rsid w:val="00A07A0F"/>
    <w:rsid w:val="00A11913"/>
    <w:rsid w:val="00A12C49"/>
    <w:rsid w:val="00A13CEF"/>
    <w:rsid w:val="00A145D2"/>
    <w:rsid w:val="00A15693"/>
    <w:rsid w:val="00A17247"/>
    <w:rsid w:val="00A22112"/>
    <w:rsid w:val="00A22DC3"/>
    <w:rsid w:val="00A23369"/>
    <w:rsid w:val="00A235BD"/>
    <w:rsid w:val="00A24311"/>
    <w:rsid w:val="00A25AC0"/>
    <w:rsid w:val="00A26E4C"/>
    <w:rsid w:val="00A30E35"/>
    <w:rsid w:val="00A461A7"/>
    <w:rsid w:val="00A472DE"/>
    <w:rsid w:val="00A5006C"/>
    <w:rsid w:val="00A504F7"/>
    <w:rsid w:val="00A539C2"/>
    <w:rsid w:val="00A5420E"/>
    <w:rsid w:val="00A546D6"/>
    <w:rsid w:val="00A5584C"/>
    <w:rsid w:val="00A558E4"/>
    <w:rsid w:val="00A57F3D"/>
    <w:rsid w:val="00A600EA"/>
    <w:rsid w:val="00A61020"/>
    <w:rsid w:val="00A62FEC"/>
    <w:rsid w:val="00A63069"/>
    <w:rsid w:val="00A6386C"/>
    <w:rsid w:val="00A641F7"/>
    <w:rsid w:val="00A645CC"/>
    <w:rsid w:val="00A665F7"/>
    <w:rsid w:val="00A67ED0"/>
    <w:rsid w:val="00A725B8"/>
    <w:rsid w:val="00A74A6A"/>
    <w:rsid w:val="00A75117"/>
    <w:rsid w:val="00A75124"/>
    <w:rsid w:val="00A75838"/>
    <w:rsid w:val="00A75A95"/>
    <w:rsid w:val="00A7637B"/>
    <w:rsid w:val="00A8602A"/>
    <w:rsid w:val="00A86CA4"/>
    <w:rsid w:val="00A87DC1"/>
    <w:rsid w:val="00A9121F"/>
    <w:rsid w:val="00A914E3"/>
    <w:rsid w:val="00A920F5"/>
    <w:rsid w:val="00A92139"/>
    <w:rsid w:val="00A928F0"/>
    <w:rsid w:val="00A9303B"/>
    <w:rsid w:val="00A97AB5"/>
    <w:rsid w:val="00AA1032"/>
    <w:rsid w:val="00AA1F00"/>
    <w:rsid w:val="00AA25EE"/>
    <w:rsid w:val="00AB1329"/>
    <w:rsid w:val="00AB5269"/>
    <w:rsid w:val="00AB6D79"/>
    <w:rsid w:val="00AC1E49"/>
    <w:rsid w:val="00AC3AF4"/>
    <w:rsid w:val="00AC6B71"/>
    <w:rsid w:val="00AD083B"/>
    <w:rsid w:val="00AD2BBB"/>
    <w:rsid w:val="00AD44D2"/>
    <w:rsid w:val="00AD5220"/>
    <w:rsid w:val="00AD5582"/>
    <w:rsid w:val="00AD7277"/>
    <w:rsid w:val="00AE035A"/>
    <w:rsid w:val="00AE1009"/>
    <w:rsid w:val="00AE3C60"/>
    <w:rsid w:val="00AE56FA"/>
    <w:rsid w:val="00AE63AB"/>
    <w:rsid w:val="00AF0709"/>
    <w:rsid w:val="00AF24BD"/>
    <w:rsid w:val="00AF6108"/>
    <w:rsid w:val="00AF6B8B"/>
    <w:rsid w:val="00AF75FF"/>
    <w:rsid w:val="00AF7B5D"/>
    <w:rsid w:val="00B0194F"/>
    <w:rsid w:val="00B02F6C"/>
    <w:rsid w:val="00B03447"/>
    <w:rsid w:val="00B03A8C"/>
    <w:rsid w:val="00B0512C"/>
    <w:rsid w:val="00B120AF"/>
    <w:rsid w:val="00B1242E"/>
    <w:rsid w:val="00B15B6F"/>
    <w:rsid w:val="00B17F8C"/>
    <w:rsid w:val="00B20E87"/>
    <w:rsid w:val="00B22C1F"/>
    <w:rsid w:val="00B23C30"/>
    <w:rsid w:val="00B2641B"/>
    <w:rsid w:val="00B335D9"/>
    <w:rsid w:val="00B36192"/>
    <w:rsid w:val="00B36D38"/>
    <w:rsid w:val="00B37BFA"/>
    <w:rsid w:val="00B37E12"/>
    <w:rsid w:val="00B42528"/>
    <w:rsid w:val="00B46BA2"/>
    <w:rsid w:val="00B47165"/>
    <w:rsid w:val="00B4742E"/>
    <w:rsid w:val="00B52105"/>
    <w:rsid w:val="00B52B12"/>
    <w:rsid w:val="00B5372A"/>
    <w:rsid w:val="00B55946"/>
    <w:rsid w:val="00B5616B"/>
    <w:rsid w:val="00B5729F"/>
    <w:rsid w:val="00B60AEA"/>
    <w:rsid w:val="00B612A6"/>
    <w:rsid w:val="00B623DE"/>
    <w:rsid w:val="00B64150"/>
    <w:rsid w:val="00B66A97"/>
    <w:rsid w:val="00B6750E"/>
    <w:rsid w:val="00B70819"/>
    <w:rsid w:val="00B73F85"/>
    <w:rsid w:val="00B76D84"/>
    <w:rsid w:val="00B77345"/>
    <w:rsid w:val="00B801B1"/>
    <w:rsid w:val="00B80241"/>
    <w:rsid w:val="00B807A3"/>
    <w:rsid w:val="00B811CA"/>
    <w:rsid w:val="00B82AC7"/>
    <w:rsid w:val="00B83D63"/>
    <w:rsid w:val="00B90C7E"/>
    <w:rsid w:val="00B9222C"/>
    <w:rsid w:val="00B932F8"/>
    <w:rsid w:val="00B94974"/>
    <w:rsid w:val="00BA10B8"/>
    <w:rsid w:val="00BA22DD"/>
    <w:rsid w:val="00BA50D6"/>
    <w:rsid w:val="00BA6813"/>
    <w:rsid w:val="00BA6B86"/>
    <w:rsid w:val="00BA76EE"/>
    <w:rsid w:val="00BB42D5"/>
    <w:rsid w:val="00BC1245"/>
    <w:rsid w:val="00BC17D2"/>
    <w:rsid w:val="00BC38FE"/>
    <w:rsid w:val="00BC466E"/>
    <w:rsid w:val="00BC4C2F"/>
    <w:rsid w:val="00BC4EC9"/>
    <w:rsid w:val="00BC5479"/>
    <w:rsid w:val="00BD1D6F"/>
    <w:rsid w:val="00BD3DBC"/>
    <w:rsid w:val="00BD77FF"/>
    <w:rsid w:val="00BE46DE"/>
    <w:rsid w:val="00BE547B"/>
    <w:rsid w:val="00BE60DF"/>
    <w:rsid w:val="00BE70BA"/>
    <w:rsid w:val="00BF07D4"/>
    <w:rsid w:val="00BF0C8B"/>
    <w:rsid w:val="00BF0EC9"/>
    <w:rsid w:val="00BF1BAD"/>
    <w:rsid w:val="00BF3B6B"/>
    <w:rsid w:val="00BF5B80"/>
    <w:rsid w:val="00BF6415"/>
    <w:rsid w:val="00C0144F"/>
    <w:rsid w:val="00C05275"/>
    <w:rsid w:val="00C052A5"/>
    <w:rsid w:val="00C074F5"/>
    <w:rsid w:val="00C078B7"/>
    <w:rsid w:val="00C10A6A"/>
    <w:rsid w:val="00C135DC"/>
    <w:rsid w:val="00C13F64"/>
    <w:rsid w:val="00C1420C"/>
    <w:rsid w:val="00C15488"/>
    <w:rsid w:val="00C16F93"/>
    <w:rsid w:val="00C173CD"/>
    <w:rsid w:val="00C2375F"/>
    <w:rsid w:val="00C24877"/>
    <w:rsid w:val="00C25CA6"/>
    <w:rsid w:val="00C25E89"/>
    <w:rsid w:val="00C26F3B"/>
    <w:rsid w:val="00C3355E"/>
    <w:rsid w:val="00C3384D"/>
    <w:rsid w:val="00C43FB9"/>
    <w:rsid w:val="00C50C21"/>
    <w:rsid w:val="00C5392F"/>
    <w:rsid w:val="00C567F6"/>
    <w:rsid w:val="00C63869"/>
    <w:rsid w:val="00C654EA"/>
    <w:rsid w:val="00C658B2"/>
    <w:rsid w:val="00C6688F"/>
    <w:rsid w:val="00C66A5C"/>
    <w:rsid w:val="00C70D8F"/>
    <w:rsid w:val="00C70DAB"/>
    <w:rsid w:val="00C71968"/>
    <w:rsid w:val="00C736CB"/>
    <w:rsid w:val="00C75982"/>
    <w:rsid w:val="00C76BF0"/>
    <w:rsid w:val="00C81989"/>
    <w:rsid w:val="00C834FE"/>
    <w:rsid w:val="00C84BF4"/>
    <w:rsid w:val="00C8597E"/>
    <w:rsid w:val="00C8707D"/>
    <w:rsid w:val="00C87C8A"/>
    <w:rsid w:val="00C91D1B"/>
    <w:rsid w:val="00C926DA"/>
    <w:rsid w:val="00C935B8"/>
    <w:rsid w:val="00C94254"/>
    <w:rsid w:val="00C96FF1"/>
    <w:rsid w:val="00C97B17"/>
    <w:rsid w:val="00C97E19"/>
    <w:rsid w:val="00CA19AB"/>
    <w:rsid w:val="00CA5827"/>
    <w:rsid w:val="00CA5940"/>
    <w:rsid w:val="00CA7BB4"/>
    <w:rsid w:val="00CB3567"/>
    <w:rsid w:val="00CB4788"/>
    <w:rsid w:val="00CB552E"/>
    <w:rsid w:val="00CB5EB9"/>
    <w:rsid w:val="00CC0E28"/>
    <w:rsid w:val="00CC4B90"/>
    <w:rsid w:val="00CC5F21"/>
    <w:rsid w:val="00CC635E"/>
    <w:rsid w:val="00CD1158"/>
    <w:rsid w:val="00CD1DCF"/>
    <w:rsid w:val="00CD282D"/>
    <w:rsid w:val="00CD3199"/>
    <w:rsid w:val="00CD378E"/>
    <w:rsid w:val="00CD6052"/>
    <w:rsid w:val="00CD638E"/>
    <w:rsid w:val="00CD73EB"/>
    <w:rsid w:val="00CD76F4"/>
    <w:rsid w:val="00CE077E"/>
    <w:rsid w:val="00CE23FF"/>
    <w:rsid w:val="00CE3CAA"/>
    <w:rsid w:val="00CE3FE8"/>
    <w:rsid w:val="00CE64E6"/>
    <w:rsid w:val="00CE7AEE"/>
    <w:rsid w:val="00CF0066"/>
    <w:rsid w:val="00CF010E"/>
    <w:rsid w:val="00CF128E"/>
    <w:rsid w:val="00CF1BCA"/>
    <w:rsid w:val="00CF2109"/>
    <w:rsid w:val="00CF292C"/>
    <w:rsid w:val="00CF4765"/>
    <w:rsid w:val="00CF5644"/>
    <w:rsid w:val="00CF5B17"/>
    <w:rsid w:val="00CF5B26"/>
    <w:rsid w:val="00CF657E"/>
    <w:rsid w:val="00CF6C77"/>
    <w:rsid w:val="00D00A52"/>
    <w:rsid w:val="00D01038"/>
    <w:rsid w:val="00D0423F"/>
    <w:rsid w:val="00D04717"/>
    <w:rsid w:val="00D051B3"/>
    <w:rsid w:val="00D075DB"/>
    <w:rsid w:val="00D10747"/>
    <w:rsid w:val="00D14947"/>
    <w:rsid w:val="00D1521E"/>
    <w:rsid w:val="00D17CFB"/>
    <w:rsid w:val="00D17E9A"/>
    <w:rsid w:val="00D201E0"/>
    <w:rsid w:val="00D20613"/>
    <w:rsid w:val="00D231D2"/>
    <w:rsid w:val="00D30956"/>
    <w:rsid w:val="00D30D15"/>
    <w:rsid w:val="00D316FD"/>
    <w:rsid w:val="00D31F2E"/>
    <w:rsid w:val="00D33B90"/>
    <w:rsid w:val="00D33C0B"/>
    <w:rsid w:val="00D349E3"/>
    <w:rsid w:val="00D356E9"/>
    <w:rsid w:val="00D377AB"/>
    <w:rsid w:val="00D37933"/>
    <w:rsid w:val="00D37D8B"/>
    <w:rsid w:val="00D40C6D"/>
    <w:rsid w:val="00D419BF"/>
    <w:rsid w:val="00D444C6"/>
    <w:rsid w:val="00D462DC"/>
    <w:rsid w:val="00D46352"/>
    <w:rsid w:val="00D526A6"/>
    <w:rsid w:val="00D538FD"/>
    <w:rsid w:val="00D5754B"/>
    <w:rsid w:val="00D577BB"/>
    <w:rsid w:val="00D6314C"/>
    <w:rsid w:val="00D64A7C"/>
    <w:rsid w:val="00D64EC8"/>
    <w:rsid w:val="00D64F8E"/>
    <w:rsid w:val="00D71625"/>
    <w:rsid w:val="00D72744"/>
    <w:rsid w:val="00D75088"/>
    <w:rsid w:val="00D75BE4"/>
    <w:rsid w:val="00D75C94"/>
    <w:rsid w:val="00D77302"/>
    <w:rsid w:val="00D8389A"/>
    <w:rsid w:val="00D83C5E"/>
    <w:rsid w:val="00D84435"/>
    <w:rsid w:val="00D855E9"/>
    <w:rsid w:val="00D866FC"/>
    <w:rsid w:val="00D903DE"/>
    <w:rsid w:val="00D90F4A"/>
    <w:rsid w:val="00D9389C"/>
    <w:rsid w:val="00D957DB"/>
    <w:rsid w:val="00D96663"/>
    <w:rsid w:val="00D97233"/>
    <w:rsid w:val="00DA18F7"/>
    <w:rsid w:val="00DA2999"/>
    <w:rsid w:val="00DA2A76"/>
    <w:rsid w:val="00DA5000"/>
    <w:rsid w:val="00DA5675"/>
    <w:rsid w:val="00DB02A1"/>
    <w:rsid w:val="00DB1F87"/>
    <w:rsid w:val="00DB37A8"/>
    <w:rsid w:val="00DB47B1"/>
    <w:rsid w:val="00DB5CCB"/>
    <w:rsid w:val="00DB6107"/>
    <w:rsid w:val="00DB6414"/>
    <w:rsid w:val="00DC0B97"/>
    <w:rsid w:val="00DC2C77"/>
    <w:rsid w:val="00DC3133"/>
    <w:rsid w:val="00DD14E1"/>
    <w:rsid w:val="00DD31EA"/>
    <w:rsid w:val="00DD4ADD"/>
    <w:rsid w:val="00DD4D7B"/>
    <w:rsid w:val="00DD6DA1"/>
    <w:rsid w:val="00DF08EF"/>
    <w:rsid w:val="00DF0BF8"/>
    <w:rsid w:val="00DF4CB6"/>
    <w:rsid w:val="00DF50F6"/>
    <w:rsid w:val="00DF6631"/>
    <w:rsid w:val="00DF7302"/>
    <w:rsid w:val="00E03907"/>
    <w:rsid w:val="00E04AD4"/>
    <w:rsid w:val="00E12095"/>
    <w:rsid w:val="00E120BB"/>
    <w:rsid w:val="00E12162"/>
    <w:rsid w:val="00E13005"/>
    <w:rsid w:val="00E146DB"/>
    <w:rsid w:val="00E163D9"/>
    <w:rsid w:val="00E166B3"/>
    <w:rsid w:val="00E3176A"/>
    <w:rsid w:val="00E34B71"/>
    <w:rsid w:val="00E34E6E"/>
    <w:rsid w:val="00E36A8B"/>
    <w:rsid w:val="00E4103C"/>
    <w:rsid w:val="00E41360"/>
    <w:rsid w:val="00E42A79"/>
    <w:rsid w:val="00E44351"/>
    <w:rsid w:val="00E473A2"/>
    <w:rsid w:val="00E5065C"/>
    <w:rsid w:val="00E50665"/>
    <w:rsid w:val="00E53CDA"/>
    <w:rsid w:val="00E53E0D"/>
    <w:rsid w:val="00E54ADD"/>
    <w:rsid w:val="00E62147"/>
    <w:rsid w:val="00E706EE"/>
    <w:rsid w:val="00E71E82"/>
    <w:rsid w:val="00E723A0"/>
    <w:rsid w:val="00E74989"/>
    <w:rsid w:val="00E74FF1"/>
    <w:rsid w:val="00E76231"/>
    <w:rsid w:val="00E77093"/>
    <w:rsid w:val="00E85C6C"/>
    <w:rsid w:val="00E86EDE"/>
    <w:rsid w:val="00E902CD"/>
    <w:rsid w:val="00E90B75"/>
    <w:rsid w:val="00E92EFF"/>
    <w:rsid w:val="00E9347C"/>
    <w:rsid w:val="00E950D8"/>
    <w:rsid w:val="00E95711"/>
    <w:rsid w:val="00E96E24"/>
    <w:rsid w:val="00EA6D36"/>
    <w:rsid w:val="00EA7A69"/>
    <w:rsid w:val="00EA7D50"/>
    <w:rsid w:val="00EB13A4"/>
    <w:rsid w:val="00EB1952"/>
    <w:rsid w:val="00EB3759"/>
    <w:rsid w:val="00EB5C86"/>
    <w:rsid w:val="00EC08C2"/>
    <w:rsid w:val="00EC0B1B"/>
    <w:rsid w:val="00EC1B25"/>
    <w:rsid w:val="00ED2028"/>
    <w:rsid w:val="00ED35E6"/>
    <w:rsid w:val="00ED3ABB"/>
    <w:rsid w:val="00ED5FA7"/>
    <w:rsid w:val="00ED6483"/>
    <w:rsid w:val="00EE08E6"/>
    <w:rsid w:val="00EE28AB"/>
    <w:rsid w:val="00EE45AC"/>
    <w:rsid w:val="00EE5252"/>
    <w:rsid w:val="00EE6617"/>
    <w:rsid w:val="00EE7177"/>
    <w:rsid w:val="00EF096C"/>
    <w:rsid w:val="00EF1875"/>
    <w:rsid w:val="00EF1C38"/>
    <w:rsid w:val="00EF6EF1"/>
    <w:rsid w:val="00F01CA3"/>
    <w:rsid w:val="00F06FBF"/>
    <w:rsid w:val="00F1291B"/>
    <w:rsid w:val="00F13B38"/>
    <w:rsid w:val="00F14697"/>
    <w:rsid w:val="00F1543A"/>
    <w:rsid w:val="00F1768B"/>
    <w:rsid w:val="00F177F0"/>
    <w:rsid w:val="00F225B4"/>
    <w:rsid w:val="00F24D0C"/>
    <w:rsid w:val="00F31837"/>
    <w:rsid w:val="00F31F3B"/>
    <w:rsid w:val="00F36A25"/>
    <w:rsid w:val="00F36D0C"/>
    <w:rsid w:val="00F36DB2"/>
    <w:rsid w:val="00F37572"/>
    <w:rsid w:val="00F37642"/>
    <w:rsid w:val="00F409F1"/>
    <w:rsid w:val="00F4157F"/>
    <w:rsid w:val="00F41902"/>
    <w:rsid w:val="00F423E9"/>
    <w:rsid w:val="00F44826"/>
    <w:rsid w:val="00F44834"/>
    <w:rsid w:val="00F45091"/>
    <w:rsid w:val="00F52710"/>
    <w:rsid w:val="00F534C8"/>
    <w:rsid w:val="00F54CF6"/>
    <w:rsid w:val="00F576B5"/>
    <w:rsid w:val="00F61E33"/>
    <w:rsid w:val="00F61F4A"/>
    <w:rsid w:val="00F62CBB"/>
    <w:rsid w:val="00F648A3"/>
    <w:rsid w:val="00F702FF"/>
    <w:rsid w:val="00F71558"/>
    <w:rsid w:val="00F72082"/>
    <w:rsid w:val="00F72AD9"/>
    <w:rsid w:val="00F75320"/>
    <w:rsid w:val="00F75A19"/>
    <w:rsid w:val="00F75B9D"/>
    <w:rsid w:val="00F75EB8"/>
    <w:rsid w:val="00F76D7D"/>
    <w:rsid w:val="00F82814"/>
    <w:rsid w:val="00F84F3A"/>
    <w:rsid w:val="00F872F6"/>
    <w:rsid w:val="00F87428"/>
    <w:rsid w:val="00F87924"/>
    <w:rsid w:val="00F87AE5"/>
    <w:rsid w:val="00F87CF5"/>
    <w:rsid w:val="00F923CC"/>
    <w:rsid w:val="00F9543A"/>
    <w:rsid w:val="00F96B3D"/>
    <w:rsid w:val="00FA0816"/>
    <w:rsid w:val="00FA30DA"/>
    <w:rsid w:val="00FA38A5"/>
    <w:rsid w:val="00FA5712"/>
    <w:rsid w:val="00FA6233"/>
    <w:rsid w:val="00FA6607"/>
    <w:rsid w:val="00FA7D9F"/>
    <w:rsid w:val="00FB514A"/>
    <w:rsid w:val="00FB7440"/>
    <w:rsid w:val="00FC05F0"/>
    <w:rsid w:val="00FC6B3D"/>
    <w:rsid w:val="00FD1D55"/>
    <w:rsid w:val="00FD4B5B"/>
    <w:rsid w:val="00FE0E4F"/>
    <w:rsid w:val="00FE18D6"/>
    <w:rsid w:val="00FE1920"/>
    <w:rsid w:val="00FE2087"/>
    <w:rsid w:val="00FE2357"/>
    <w:rsid w:val="00FE3673"/>
    <w:rsid w:val="00FE4DF6"/>
    <w:rsid w:val="00FE69AB"/>
    <w:rsid w:val="00FE6B6A"/>
    <w:rsid w:val="00FF09A6"/>
    <w:rsid w:val="00FF379A"/>
    <w:rsid w:val="00FF40CD"/>
    <w:rsid w:val="00FF63B3"/>
    <w:rsid w:val="00FF7AB8"/>
    <w:rsid w:val="00FF7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0B23FF"/>
  <w15:docId w15:val="{CC94E7A6-7AAE-4B65-9A6E-022805F2C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ordiaUPC" w:eastAsia="Times New Roman" w:hAnsi="CordiaUPC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uiPriority="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47165"/>
    <w:rPr>
      <w:rFonts w:ascii="EucrosiaUPC" w:hAnsi="EucrosiaUPC" w:cs="EucrosiaUPC"/>
      <w:sz w:val="32"/>
      <w:szCs w:val="32"/>
    </w:rPr>
  </w:style>
  <w:style w:type="paragraph" w:styleId="Heading1">
    <w:name w:val="heading 1"/>
    <w:basedOn w:val="Normal"/>
    <w:next w:val="Normal"/>
    <w:qFormat/>
    <w:rsid w:val="00B47165"/>
    <w:pPr>
      <w:keepNext/>
      <w:spacing w:before="120"/>
      <w:outlineLvl w:val="0"/>
    </w:pPr>
  </w:style>
  <w:style w:type="paragraph" w:styleId="Heading2">
    <w:name w:val="heading 2"/>
    <w:basedOn w:val="Normal"/>
    <w:next w:val="Normal"/>
    <w:link w:val="Heading2Char"/>
    <w:uiPriority w:val="9"/>
    <w:qFormat/>
    <w:rsid w:val="00B47165"/>
    <w:pPr>
      <w:keepNext/>
      <w:spacing w:before="120"/>
      <w:jc w:val="center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B47165"/>
    <w:pPr>
      <w:spacing w:before="120"/>
      <w:ind w:right="226"/>
      <w:jc w:val="both"/>
    </w:pPr>
  </w:style>
  <w:style w:type="character" w:styleId="Hyperlink">
    <w:name w:val="Hyperlink"/>
    <w:basedOn w:val="DefaultParagraphFont"/>
    <w:rsid w:val="00B47165"/>
    <w:rPr>
      <w:color w:val="0000FF"/>
      <w:u w:val="single"/>
      <w:lang w:bidi="th-TH"/>
    </w:rPr>
  </w:style>
  <w:style w:type="paragraph" w:styleId="BodyTextIndent">
    <w:name w:val="Body Text Indent"/>
    <w:basedOn w:val="Normal"/>
    <w:rsid w:val="00B47165"/>
    <w:pPr>
      <w:ind w:firstLine="1418"/>
    </w:pPr>
  </w:style>
  <w:style w:type="paragraph" w:styleId="BodyTextIndent2">
    <w:name w:val="Body Text Indent 2"/>
    <w:basedOn w:val="Normal"/>
    <w:rsid w:val="00B47165"/>
    <w:pPr>
      <w:spacing w:before="240"/>
      <w:ind w:firstLine="1440"/>
    </w:pPr>
  </w:style>
  <w:style w:type="paragraph" w:styleId="BodyTextIndent3">
    <w:name w:val="Body Text Indent 3"/>
    <w:basedOn w:val="Normal"/>
    <w:rsid w:val="00B47165"/>
    <w:pPr>
      <w:spacing w:line="480" w:lineRule="exact"/>
      <w:ind w:firstLine="1440"/>
      <w:jc w:val="both"/>
    </w:pPr>
    <w:rPr>
      <w:spacing w:val="2"/>
    </w:rPr>
  </w:style>
  <w:style w:type="paragraph" w:styleId="BodyText2">
    <w:name w:val="Body Text 2"/>
    <w:basedOn w:val="Normal"/>
    <w:rsid w:val="001E3B4B"/>
    <w:pPr>
      <w:spacing w:after="120" w:line="480" w:lineRule="auto"/>
    </w:pPr>
    <w:rPr>
      <w:rFonts w:ascii="Cordia New" w:eastAsia="Cordia New" w:hAnsi="Cordia New" w:cs="Cordia New"/>
      <w:sz w:val="28"/>
    </w:rPr>
  </w:style>
  <w:style w:type="character" w:styleId="Strong">
    <w:name w:val="Strong"/>
    <w:basedOn w:val="DefaultParagraphFont"/>
    <w:qFormat/>
    <w:rsid w:val="00AA25EE"/>
    <w:rPr>
      <w:b/>
      <w:bCs/>
    </w:rPr>
  </w:style>
  <w:style w:type="paragraph" w:styleId="Header">
    <w:name w:val="header"/>
    <w:basedOn w:val="Normal"/>
    <w:rsid w:val="001F4450"/>
    <w:pPr>
      <w:tabs>
        <w:tab w:val="center" w:pos="4153"/>
        <w:tab w:val="right" w:pos="8306"/>
      </w:tabs>
    </w:pPr>
    <w:rPr>
      <w:rFonts w:cs="Angsana New"/>
      <w:szCs w:val="37"/>
    </w:rPr>
  </w:style>
  <w:style w:type="paragraph" w:styleId="Footer">
    <w:name w:val="footer"/>
    <w:basedOn w:val="Normal"/>
    <w:rsid w:val="001F4450"/>
    <w:pPr>
      <w:tabs>
        <w:tab w:val="center" w:pos="4153"/>
        <w:tab w:val="right" w:pos="8306"/>
      </w:tabs>
    </w:pPr>
    <w:rPr>
      <w:rFonts w:cs="Angsana New"/>
      <w:szCs w:val="37"/>
    </w:rPr>
  </w:style>
  <w:style w:type="character" w:styleId="FollowedHyperlink">
    <w:name w:val="FollowedHyperlink"/>
    <w:basedOn w:val="DefaultParagraphFont"/>
    <w:rsid w:val="006F2470"/>
    <w:rPr>
      <w:color w:val="800080"/>
      <w:u w:val="single"/>
    </w:rPr>
  </w:style>
  <w:style w:type="character" w:styleId="PageNumber">
    <w:name w:val="page number"/>
    <w:basedOn w:val="DefaultParagraphFont"/>
    <w:rsid w:val="003D7579"/>
  </w:style>
  <w:style w:type="paragraph" w:styleId="BalloonText">
    <w:name w:val="Balloon Text"/>
    <w:basedOn w:val="Normal"/>
    <w:link w:val="BalloonTextChar"/>
    <w:rsid w:val="00007D85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rsid w:val="00007D85"/>
    <w:rPr>
      <w:rFonts w:ascii="Tahoma" w:hAnsi="Tahoma"/>
      <w:sz w:val="16"/>
    </w:rPr>
  </w:style>
  <w:style w:type="character" w:customStyle="1" w:styleId="Heading2Char">
    <w:name w:val="Heading 2 Char"/>
    <w:basedOn w:val="DefaultParagraphFont"/>
    <w:link w:val="Heading2"/>
    <w:uiPriority w:val="9"/>
    <w:rsid w:val="003B7695"/>
    <w:rPr>
      <w:rFonts w:ascii="EucrosiaUPC" w:hAnsi="EucrosiaUPC" w:cs="EucrosiaUPC"/>
      <w:b/>
      <w:bCs/>
      <w:sz w:val="32"/>
      <w:szCs w:val="32"/>
    </w:rPr>
  </w:style>
  <w:style w:type="paragraph" w:styleId="NoSpacing">
    <w:name w:val="No Spacing"/>
    <w:uiPriority w:val="1"/>
    <w:qFormat/>
    <w:rsid w:val="00A24311"/>
    <w:rPr>
      <w:rFonts w:ascii="Calibri" w:eastAsia="Calibri" w:hAnsi="Calibri" w:cs="Cordia New"/>
      <w:sz w:val="22"/>
      <w:szCs w:val="28"/>
    </w:rPr>
  </w:style>
  <w:style w:type="paragraph" w:styleId="ListParagraph">
    <w:name w:val="List Paragraph"/>
    <w:basedOn w:val="Normal"/>
    <w:uiPriority w:val="34"/>
    <w:qFormat/>
    <w:rsid w:val="00A11913"/>
    <w:pPr>
      <w:ind w:left="720"/>
      <w:contextualSpacing/>
    </w:pPr>
    <w:rPr>
      <w:rFonts w:cs="Angsana New"/>
      <w:szCs w:val="40"/>
    </w:rPr>
  </w:style>
  <w:style w:type="character" w:customStyle="1" w:styleId="apple-converted-space">
    <w:name w:val="apple-converted-space"/>
    <w:basedOn w:val="DefaultParagraphFont"/>
    <w:rsid w:val="006D44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146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1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3591;&#3634;&#3609;&#3648;&#3607;&#3614;%20&#3611;.&#3611;.&#3607;\3.&#3605;&#3633;&#3623;&#3629;&#3618;&#3656;&#3634;&#3591;&#3627;&#3609;&#3633;&#3591;&#3626;&#3639;&#3629;\&#3605;&#3633;&#3623;&#3629;&#3618;&#3656;&#3634;&#3591;&#3627;&#3609;&#3633;&#3591;&#3626;&#3639;&#3629;&#3619;&#3634;&#3594;&#3585;&#3634;&#3619;&#3607;&#3637;&#3656;&#3606;&#3641;&#3585;&#3605;&#3657;&#3629;&#3591;\&#3605;&#3633;&#3623;&#3629;&#3618;&#3656;&#3634;&#3623;&#3627;&#3609;&#3633;&#3591;&#3626;&#3639;&#3629;\&#3627;&#3609;&#3633;&#3591;&#3626;&#3639;&#3629;&#3616;&#3634;&#3618;&#3609;&#3629;&#3585;.dot" TargetMode="Externa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206964B-94FC-48F3-8072-13DA3C645C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หนังสือภายนอก</Template>
  <TotalTime>2271</TotalTime>
  <Pages>1</Pages>
  <Words>248</Words>
  <Characters>1416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of Thailand</Company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PACC</dc:creator>
  <cp:lastModifiedBy>PACC_NB</cp:lastModifiedBy>
  <cp:revision>967</cp:revision>
  <cp:lastPrinted>2023-07-24T07:39:00Z</cp:lastPrinted>
  <dcterms:created xsi:type="dcterms:W3CDTF">2016-01-29T04:40:00Z</dcterms:created>
  <dcterms:modified xsi:type="dcterms:W3CDTF">2026-10-08T07:12:00Z</dcterms:modified>
</cp:coreProperties>
</file>