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66907F" w14:textId="77777777" w:rsidR="008535D9" w:rsidRPr="00CB1417" w:rsidRDefault="009B2FA9" w:rsidP="009B2FA9">
      <w:pPr>
        <w:tabs>
          <w:tab w:val="left" w:pos="237"/>
          <w:tab w:val="left" w:pos="601"/>
          <w:tab w:val="left" w:pos="3600"/>
        </w:tabs>
        <w:spacing w:before="660" w:after="60" w:line="420" w:lineRule="exact"/>
        <w:jc w:val="center"/>
        <w:rPr>
          <w:rFonts w:ascii="TH SarabunIT๙" w:hAnsi="TH SarabunIT๙" w:cs="TH SarabunIT๙"/>
          <w:b/>
          <w:bCs/>
          <w:spacing w:val="-20"/>
          <w:sz w:val="58"/>
          <w:szCs w:val="58"/>
        </w:rPr>
      </w:pPr>
      <w:r w:rsidRPr="00CB1417">
        <w:rPr>
          <w:rFonts w:ascii="TH SarabunIT๙" w:hAnsi="TH SarabunIT๙" w:cs="TH SarabunIT๙"/>
          <w:b/>
          <w:bCs/>
          <w:noProof/>
          <w:spacing w:val="-20"/>
          <w:sz w:val="58"/>
          <w:szCs w:val="58"/>
        </w:rPr>
        <w:drawing>
          <wp:anchor distT="0" distB="0" distL="114300" distR="114300" simplePos="0" relativeHeight="251655680" behindDoc="0" locked="0" layoutInCell="1" allowOverlap="1" wp14:anchorId="61DA12E9" wp14:editId="06144CEB">
            <wp:simplePos x="0" y="0"/>
            <wp:positionH relativeFrom="column">
              <wp:posOffset>32829</wp:posOffset>
            </wp:positionH>
            <wp:positionV relativeFrom="paragraph">
              <wp:posOffset>43036</wp:posOffset>
            </wp:positionV>
            <wp:extent cx="541932" cy="594641"/>
            <wp:effectExtent l="19050" t="0" r="0" b="0"/>
            <wp:wrapNone/>
            <wp:docPr id="2" name="Picture 2" descr="krut_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_s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32" cy="594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B1417">
        <w:rPr>
          <w:rFonts w:ascii="TH SarabunIT๙" w:hAnsi="TH SarabunIT๙" w:cs="TH SarabunIT๙"/>
          <w:b/>
          <w:bCs/>
          <w:spacing w:val="-20"/>
          <w:sz w:val="58"/>
          <w:szCs w:val="58"/>
          <w:cs/>
        </w:rPr>
        <w:t>บันทึกข้อความ</w:t>
      </w:r>
      <w:r w:rsidR="00C82DBE">
        <w:rPr>
          <w:rFonts w:ascii="TH SarabunIT๙" w:hAnsi="TH SarabunIT๙" w:cs="TH SarabunIT๙"/>
          <w:noProof/>
        </w:rPr>
        <w:pict w14:anchorId="53D77670">
          <v:rect id="_x0000_s1044" style="position:absolute;left:0;text-align:left;margin-left:-62.6pt;margin-top:-2.85pt;width:59.15pt;height:53.5pt;z-index:251662848;mso-position-horizontal-relative:text;mso-position-vertical-relative:text" fillcolor="white [3212]" strokecolor="white [3212]" strokeweight="2.5pt">
            <v:shadow color="#868686"/>
          </v:rect>
        </w:pict>
      </w:r>
    </w:p>
    <w:p w14:paraId="46C22503" w14:textId="0A1DB01C" w:rsidR="008535D9" w:rsidRPr="00CB1417" w:rsidRDefault="00C82DBE" w:rsidP="00F801AF">
      <w:pPr>
        <w:tabs>
          <w:tab w:val="left" w:pos="9000"/>
        </w:tabs>
        <w:spacing w:line="223" w:lineRule="auto"/>
        <w:rPr>
          <w:rFonts w:ascii="TH SarabunIT๙" w:hAnsi="TH SarabunIT๙" w:cs="TH SarabunIT๙"/>
          <w:noProof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0BE780D4">
          <v:line id="_x0000_s1036" style="position:absolute;z-index:251656704" from="66pt,19.1pt" to="453pt,19.1pt">
            <v:stroke dashstyle="1 1" endcap="round"/>
          </v:line>
        </w:pict>
      </w:r>
      <w:r w:rsidR="008535D9" w:rsidRPr="00CB1417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904EE7" w:rsidRPr="00CB1417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24B3D">
        <w:rPr>
          <w:rFonts w:ascii="TH SarabunIT๙" w:hAnsi="TH SarabunIT๙" w:cs="TH SarabunIT๙"/>
          <w:sz w:val="32"/>
          <w:szCs w:val="32"/>
        </w:rPr>
        <w:t xml:space="preserve">  </w:t>
      </w:r>
      <w:r w:rsidR="0079011E">
        <w:rPr>
          <w:rFonts w:ascii="TH SarabunIT๙" w:hAnsi="TH SarabunIT๙" w:cs="TH SarabunIT๙" w:hint="cs"/>
          <w:sz w:val="32"/>
          <w:szCs w:val="32"/>
          <w:cs/>
        </w:rPr>
        <w:t>กอท. กลุ่มงานอำนวยการด้านคุ้มครองพยาน</w:t>
      </w:r>
      <w:r w:rsidR="00424B3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901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04EE7" w:rsidRPr="00CB1417">
        <w:rPr>
          <w:rFonts w:ascii="TH SarabunIT๙" w:hAnsi="TH SarabunIT๙" w:cs="TH SarabunIT๙"/>
          <w:noProof/>
          <w:sz w:val="32"/>
          <w:szCs w:val="32"/>
          <w:cs/>
        </w:rPr>
        <w:t xml:space="preserve">โทร.  </w:t>
      </w:r>
      <w:r w:rsidR="0079011E">
        <w:rPr>
          <w:rFonts w:ascii="TH SarabunIT๙" w:hAnsi="TH SarabunIT๙" w:cs="TH SarabunIT๙" w:hint="cs"/>
          <w:noProof/>
          <w:sz w:val="32"/>
          <w:szCs w:val="32"/>
          <w:cs/>
        </w:rPr>
        <w:t>4222</w:t>
      </w:r>
      <w:r w:rsidR="004B4D7E" w:rsidRPr="00CB1417">
        <w:rPr>
          <w:rFonts w:ascii="TH SarabunIT๙" w:hAnsi="TH SarabunIT๙" w:cs="TH SarabunIT๙"/>
          <w:sz w:val="32"/>
          <w:szCs w:val="32"/>
          <w:cs/>
        </w:rPr>
        <w:t xml:space="preserve">           </w:t>
      </w:r>
      <w:r w:rsidR="004B4D7E" w:rsidRPr="00CB1417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</w:t>
      </w:r>
      <w:r w:rsidR="00FB3EF2" w:rsidRPr="00CB1417">
        <w:rPr>
          <w:rFonts w:ascii="TH SarabunIT๙" w:hAnsi="TH SarabunIT๙" w:cs="TH SarabunIT๙"/>
          <w:noProof/>
          <w:sz w:val="32"/>
          <w:szCs w:val="32"/>
          <w:cs/>
        </w:rPr>
        <w:t xml:space="preserve">       </w:t>
      </w:r>
    </w:p>
    <w:p w14:paraId="2112CBDE" w14:textId="47687005" w:rsidR="008535D9" w:rsidRPr="00CB1417" w:rsidRDefault="00C82DBE" w:rsidP="00F801AF">
      <w:pPr>
        <w:tabs>
          <w:tab w:val="left" w:pos="4500"/>
          <w:tab w:val="left" w:pos="5949"/>
          <w:tab w:val="left" w:pos="9000"/>
        </w:tabs>
        <w:spacing w:line="223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4B460C32">
          <v:line id="_x0000_s1038" style="position:absolute;z-index:251658752" from="251.55pt,18.35pt" to="453.3pt,18.35pt">
            <v:stroke dashstyle="1 1" endcap="round"/>
          </v:line>
        </w:pict>
      </w: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594EC96E">
          <v:line id="_x0000_s1037" style="position:absolute;z-index:251657728" from="9pt,18.2pt" to="225pt,18.2pt">
            <v:stroke dashstyle="1 1" endcap="round"/>
          </v:line>
        </w:pict>
      </w:r>
      <w:r w:rsidR="008535D9" w:rsidRPr="00CB1417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4B4D7E" w:rsidRPr="00CB1417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D85820" w:rsidRPr="00CB1417">
        <w:rPr>
          <w:rFonts w:ascii="TH SarabunIT๙" w:hAnsi="TH SarabunIT๙" w:cs="TH SarabunIT๙"/>
          <w:sz w:val="32"/>
          <w:szCs w:val="32"/>
          <w:cs/>
        </w:rPr>
        <w:t>ป</w:t>
      </w:r>
      <w:r w:rsidR="007366DF">
        <w:rPr>
          <w:rFonts w:ascii="TH SarabunIT๙" w:hAnsi="TH SarabunIT๙" w:cs="TH SarabunIT๙" w:hint="cs"/>
          <w:sz w:val="32"/>
          <w:szCs w:val="32"/>
          <w:cs/>
        </w:rPr>
        <w:t>ป</w:t>
      </w:r>
      <w:r w:rsidR="004B4D7E" w:rsidRPr="00CB1417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85820" w:rsidRPr="00CB1417">
        <w:rPr>
          <w:rFonts w:ascii="TH SarabunIT๙" w:hAnsi="TH SarabunIT๙" w:cs="TH SarabunIT๙"/>
          <w:sz w:val="32"/>
          <w:szCs w:val="32"/>
          <w:cs/>
        </w:rPr>
        <w:t>00</w:t>
      </w:r>
      <w:r w:rsidR="0079011E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0771A" w:rsidRPr="00CB1417">
        <w:rPr>
          <w:rFonts w:ascii="TH SarabunIT๙" w:hAnsi="TH SarabunIT๙" w:cs="TH SarabunIT๙"/>
          <w:sz w:val="32"/>
          <w:szCs w:val="32"/>
          <w:cs/>
        </w:rPr>
        <w:t>๒</w:t>
      </w:r>
      <w:r w:rsidR="004B4D7E" w:rsidRPr="00CB1417">
        <w:rPr>
          <w:rFonts w:ascii="TH SarabunIT๙" w:hAnsi="TH SarabunIT๙" w:cs="TH SarabunIT๙"/>
          <w:sz w:val="32"/>
          <w:szCs w:val="32"/>
          <w:cs/>
        </w:rPr>
        <w:t>/</w:t>
      </w:r>
      <w:r w:rsidR="00C0771A" w:rsidRPr="00CB1417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8535D9" w:rsidRPr="00CB1417">
        <w:rPr>
          <w:rFonts w:ascii="TH SarabunIT๙" w:hAnsi="TH SarabunIT๙" w:cs="TH SarabunIT๙"/>
          <w:b/>
          <w:bCs/>
          <w:sz w:val="38"/>
          <w:szCs w:val="38"/>
          <w:cs/>
        </w:rPr>
        <w:tab/>
      </w:r>
      <w:r w:rsidR="008535D9" w:rsidRPr="00CB1417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904EE7" w:rsidRPr="00CB1417">
        <w:rPr>
          <w:rFonts w:ascii="TH SarabunIT๙" w:hAnsi="TH SarabunIT๙" w:cs="TH SarabunIT๙"/>
          <w:b/>
          <w:bCs/>
          <w:sz w:val="38"/>
          <w:szCs w:val="38"/>
          <w:cs/>
        </w:rPr>
        <w:t xml:space="preserve"> </w:t>
      </w:r>
      <w:r w:rsidR="00A24717" w:rsidRPr="00CB1417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F9696B" w:rsidRPr="00CB1417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 </w:t>
      </w:r>
      <w:r w:rsidR="00600C34">
        <w:rPr>
          <w:rFonts w:ascii="TH SarabunIT๙" w:hAnsi="TH SarabunIT๙" w:cs="TH SarabunIT๙" w:hint="cs"/>
          <w:sz w:val="36"/>
          <w:szCs w:val="36"/>
          <w:cs/>
        </w:rPr>
        <w:t xml:space="preserve"> </w:t>
      </w:r>
      <w:r w:rsidR="00A24717" w:rsidRPr="00CB1417">
        <w:rPr>
          <w:rFonts w:ascii="TH SarabunIT๙" w:hAnsi="TH SarabunIT๙" w:cs="TH SarabunIT๙"/>
          <w:sz w:val="32"/>
          <w:szCs w:val="32"/>
          <w:cs/>
        </w:rPr>
        <w:tab/>
      </w:r>
      <w:r w:rsidR="001E6D18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79011E">
        <w:rPr>
          <w:rFonts w:ascii="TH SarabunIT๙" w:hAnsi="TH SarabunIT๙" w:cs="TH SarabunIT๙" w:hint="cs"/>
          <w:sz w:val="32"/>
          <w:szCs w:val="32"/>
          <w:cs/>
        </w:rPr>
        <w:t>กรกฎา</w:t>
      </w:r>
      <w:r w:rsidR="00DA6723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="002A17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854A3">
        <w:rPr>
          <w:rFonts w:ascii="TH SarabunIT๙" w:hAnsi="TH SarabunIT๙" w:cs="TH SarabunIT๙"/>
          <w:sz w:val="32"/>
          <w:szCs w:val="32"/>
          <w:cs/>
        </w:rPr>
        <w:t>๒๕</w:t>
      </w:r>
      <w:r w:rsidR="00C5537D">
        <w:rPr>
          <w:rFonts w:ascii="TH SarabunIT๙" w:hAnsi="TH SarabunIT๙" w:cs="TH SarabunIT๙" w:hint="cs"/>
          <w:sz w:val="32"/>
          <w:szCs w:val="32"/>
          <w:cs/>
        </w:rPr>
        <w:t>6</w:t>
      </w:r>
      <w:r w:rsidR="0079011E">
        <w:rPr>
          <w:rFonts w:ascii="TH SarabunIT๙" w:hAnsi="TH SarabunIT๙" w:cs="TH SarabunIT๙" w:hint="cs"/>
          <w:sz w:val="32"/>
          <w:szCs w:val="32"/>
          <w:cs/>
        </w:rPr>
        <w:t>6</w:t>
      </w:r>
    </w:p>
    <w:p w14:paraId="6923CD13" w14:textId="04D46E50" w:rsidR="008535D9" w:rsidRPr="00CB1417" w:rsidRDefault="00C82DBE" w:rsidP="007A76CA">
      <w:pPr>
        <w:tabs>
          <w:tab w:val="left" w:pos="9000"/>
        </w:tabs>
        <w:spacing w:line="223" w:lineRule="auto"/>
        <w:ind w:left="644" w:hanging="64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noProof/>
          <w:sz w:val="40"/>
          <w:szCs w:val="40"/>
        </w:rPr>
        <w:pict w14:anchorId="3E92770C">
          <v:line id="_x0000_s1039" style="position:absolute;left:0;text-align:left;z-index:251659776" from="26.25pt,18.55pt" to="452.6pt,18.55pt">
            <v:stroke dashstyle="1 1" endcap="round"/>
          </v:line>
        </w:pict>
      </w:r>
      <w:r w:rsidR="008535D9" w:rsidRPr="00C003CC">
        <w:rPr>
          <w:rFonts w:ascii="TH SarabunIT๙" w:hAnsi="TH SarabunIT๙" w:cs="TH SarabunIT๙"/>
          <w:b/>
          <w:bCs/>
          <w:spacing w:val="-4"/>
          <w:sz w:val="40"/>
          <w:szCs w:val="40"/>
          <w:cs/>
        </w:rPr>
        <w:t>เรื่อง</w:t>
      </w:r>
      <w:r w:rsidR="00010531" w:rsidRPr="00C003C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 </w:t>
      </w:r>
      <w:r w:rsidR="0070790C" w:rsidRPr="006B2E50">
        <w:rPr>
          <w:rFonts w:ascii="TH SarabunIT๙" w:hAnsi="TH SarabunIT๙" w:cs="TH SarabunIT๙" w:hint="cs"/>
          <w:sz w:val="32"/>
          <w:szCs w:val="32"/>
          <w:cs/>
        </w:rPr>
        <w:t>หนังสือ</w:t>
      </w:r>
      <w:r w:rsidR="0079011E" w:rsidRPr="006B2E50">
        <w:rPr>
          <w:rFonts w:ascii="TH SarabunIT๙" w:hAnsi="TH SarabunIT๙" w:cs="TH SarabunIT๙"/>
          <w:sz w:val="32"/>
          <w:szCs w:val="32"/>
          <w:cs/>
        </w:rPr>
        <w:t>แจ้ง</w:t>
      </w:r>
      <w:r w:rsidR="0079011E" w:rsidRPr="006B2E50">
        <w:rPr>
          <w:rFonts w:ascii="TH SarabunIT๙" w:hAnsi="TH SarabunIT๙" w:cs="TH SarabunIT๙" w:hint="cs"/>
          <w:sz w:val="32"/>
          <w:szCs w:val="32"/>
          <w:cs/>
        </w:rPr>
        <w:t>ให้มีมาตรการช่วยเหลือแก่พยาน</w:t>
      </w:r>
      <w:r w:rsidR="007A76CA" w:rsidRPr="006B2E50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="007A76CA" w:rsidRPr="0079011E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7A76CA" w:rsidRPr="006D1ECD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                                       </w:t>
      </w:r>
    </w:p>
    <w:p w14:paraId="1D7F5268" w14:textId="77777777" w:rsidR="00C87E7C" w:rsidRPr="00CB1417" w:rsidRDefault="00C87E7C" w:rsidP="000C1D21">
      <w:pPr>
        <w:spacing w:before="120" w:line="223" w:lineRule="auto"/>
        <w:ind w:left="720" w:hanging="72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CB1417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F5327F">
        <w:rPr>
          <w:rFonts w:ascii="TH SarabunIT๙" w:hAnsi="TH SarabunIT๙" w:cs="TH SarabunIT๙"/>
          <w:sz w:val="32"/>
          <w:szCs w:val="32"/>
        </w:rPr>
        <w:t xml:space="preserve">  </w:t>
      </w:r>
      <w:r w:rsidR="00635BB0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  <w:r w:rsidR="00F801A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94B00" w:rsidRPr="00CB1417">
        <w:rPr>
          <w:rFonts w:ascii="TH SarabunIT๙" w:hAnsi="TH SarabunIT๙" w:cs="TH SarabunIT๙"/>
          <w:sz w:val="32"/>
          <w:szCs w:val="32"/>
          <w:cs/>
        </w:rPr>
        <w:t>ป.ป.ท.</w:t>
      </w:r>
      <w:r w:rsidR="00407038">
        <w:rPr>
          <w:rFonts w:ascii="TH SarabunIT๙" w:hAnsi="TH SarabunIT๙" w:cs="TH SarabunIT๙" w:hint="cs"/>
          <w:sz w:val="32"/>
          <w:szCs w:val="32"/>
          <w:cs/>
        </w:rPr>
        <w:t xml:space="preserve"> ผ่านเลขาธิการคณะกรรมการ ป.ป.ท.</w:t>
      </w:r>
    </w:p>
    <w:p w14:paraId="7AD6169D" w14:textId="0263820A" w:rsidR="0079011E" w:rsidRPr="003B166C" w:rsidRDefault="00785014" w:rsidP="009A4E5F">
      <w:pPr>
        <w:spacing w:before="120"/>
        <w:ind w:firstLine="1701"/>
        <w:jc w:val="thaiDistribute"/>
        <w:rPr>
          <w:rFonts w:ascii="TH SarabunIT๙" w:hAnsi="TH SarabunIT๙" w:cs="TH SarabunIT๙"/>
          <w:sz w:val="32"/>
          <w:szCs w:val="32"/>
        </w:rPr>
      </w:pPr>
      <w:r w:rsidRPr="003B166C">
        <w:rPr>
          <w:rFonts w:ascii="TH SarabunIT๙" w:hAnsi="TH SarabunIT๙" w:cs="TH SarabunIT๙"/>
          <w:sz w:val="32"/>
          <w:szCs w:val="32"/>
          <w:cs/>
        </w:rPr>
        <w:t>ตามที่คณะกรรมการ ป.ป.ท. พิจารณาในคราวประชุม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B166C">
        <w:rPr>
          <w:rFonts w:ascii="TH SarabunIT๙" w:hAnsi="TH SarabunIT๙" w:cs="TH SarabunIT๙"/>
          <w:sz w:val="32"/>
          <w:szCs w:val="32"/>
          <w:cs/>
        </w:rPr>
        <w:t xml:space="preserve">ครั้งที่ 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79011E" w:rsidRPr="003B166C">
        <w:rPr>
          <w:rFonts w:ascii="TH SarabunIT๙" w:hAnsi="TH SarabunIT๙" w:cs="TH SarabunIT๙"/>
          <w:sz w:val="32"/>
          <w:szCs w:val="32"/>
          <w:cs/>
        </w:rPr>
        <w:t>/256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 xml:space="preserve">6 ระเบียบวาระที่ 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9011E" w:rsidRPr="003B166C">
        <w:rPr>
          <w:rFonts w:ascii="TH SarabunIT๙" w:hAnsi="TH SarabunIT๙" w:cs="TH SarabunIT๙"/>
          <w:sz w:val="32"/>
          <w:szCs w:val="32"/>
          <w:cs/>
        </w:rPr>
        <w:t>เมื่อวันที่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 xml:space="preserve"> ........</w:t>
      </w:r>
      <w:r w:rsidR="0079011E" w:rsidRPr="003B166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79011E" w:rsidRPr="003B166C">
        <w:rPr>
          <w:rFonts w:ascii="TH SarabunIT๙" w:hAnsi="TH SarabunIT๙" w:cs="TH SarabunIT๙"/>
          <w:sz w:val="32"/>
          <w:szCs w:val="32"/>
          <w:cs/>
        </w:rPr>
        <w:t xml:space="preserve"> 256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6</w:t>
      </w:r>
      <w:r w:rsidR="003A705D" w:rsidRPr="003B16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>กรณี</w:t>
      </w:r>
      <w:r w:rsidR="009A4E5F" w:rsidRPr="003B166C">
        <w:rPr>
          <w:rFonts w:ascii="TH SarabunIT๙" w:hAnsi="TH SarabunIT๙" w:cs="TH SarabunIT๙" w:hint="cs"/>
          <w:cs/>
        </w:rPr>
        <w:t xml:space="preserve"> 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...................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 xml:space="preserve"> อายุ 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 xml:space="preserve"> ปี บัตรประจำตัวประชาชน</w:t>
      </w:r>
      <w:r w:rsidR="00EB030D">
        <w:rPr>
          <w:rFonts w:ascii="TH SarabunIT๙" w:hAnsi="TH SarabunIT๙" w:cs="TH SarabunIT๙"/>
          <w:sz w:val="32"/>
          <w:szCs w:val="32"/>
          <w:cs/>
        </w:rPr>
        <w:br/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เลขที่</w:t>
      </w:r>
      <w:r w:rsidR="003B166C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ภูมิลำเนาอยู่ที่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หมู่ที่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ตำบล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อำเภอ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จังหวัด</w:t>
      </w:r>
      <w:r w:rsidR="00EB030D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</w:t>
      </w:r>
      <w:r w:rsidR="009A4E5F" w:rsidRPr="00EB030D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9A4E5F" w:rsidRPr="00EB030D">
        <w:rPr>
          <w:rFonts w:ascii="TH SarabunIT๙" w:eastAsia="MS Mincho" w:hAnsi="TH SarabunIT๙" w:cs="TH SarabunIT๙"/>
          <w:spacing w:val="-4"/>
          <w:sz w:val="32"/>
          <w:szCs w:val="32"/>
          <w:cs/>
          <w:lang w:eastAsia="ja-JP"/>
        </w:rPr>
        <w:t>พยานในสำนวนคดี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>ยื่นคำร้องขอให้มีการคุ้มครองพยานต่อ</w:t>
      </w:r>
      <w:r w:rsidR="009A4E5F" w:rsidRPr="003B166C">
        <w:rPr>
          <w:rFonts w:ascii="TH SarabunIT๙" w:hAnsi="TH SarabunIT๙" w:cs="TH SarabunIT๙"/>
          <w:sz w:val="32"/>
          <w:szCs w:val="32"/>
          <w:cs/>
        </w:rPr>
        <w:t>สำนักงาน ป.ป.ท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>. โดย</w:t>
      </w:r>
      <w:r w:rsidR="000C1D21" w:rsidRPr="003B166C">
        <w:rPr>
          <w:rFonts w:ascii="TH SarabunIT๙" w:hAnsi="TH SarabunIT๙" w:cs="TH SarabunIT๙" w:hint="cs"/>
          <w:sz w:val="32"/>
          <w:szCs w:val="32"/>
          <w:cs/>
        </w:rPr>
        <w:t>มีมติ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423524" w:rsidRPr="003B166C">
        <w:rPr>
          <w:rFonts w:ascii="TH SarabunIT๙" w:hAnsi="TH SarabunIT๙" w:cs="TH SarabunIT๙" w:hint="cs"/>
          <w:sz w:val="32"/>
          <w:szCs w:val="32"/>
          <w:cs/>
        </w:rPr>
        <w:t>เ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อกฉันท์ จัดให้มีมาตรการช่วยเหลือ</w:t>
      </w:r>
      <w:r w:rsidR="00EB030D">
        <w:rPr>
          <w:rFonts w:ascii="TH SarabunIT๙" w:hAnsi="TH SarabunIT๙" w:cs="TH SarabunIT๙"/>
          <w:sz w:val="32"/>
          <w:szCs w:val="32"/>
          <w:cs/>
        </w:rPr>
        <w:br/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แก่พยาน โดยใช้มาตรการทั่วไป เพื่อให้เป็นตามพระราชบัญญัติมาตรการของฝ่ายบริหาร</w:t>
      </w:r>
      <w:r w:rsidR="0079011E" w:rsidRPr="003B166C">
        <w:rPr>
          <w:rFonts w:ascii="TH SarabunIT๙" w:hAnsi="TH SarabunIT๙" w:cs="TH SarabunIT๙" w:hint="cs"/>
          <w:spacing w:val="-4"/>
          <w:sz w:val="32"/>
          <w:szCs w:val="32"/>
          <w:cs/>
        </w:rPr>
        <w:t>ในการป้องกันและปราบปรามการทุจริต พ.ศ. 2551 และที่แก้ไขเพิ่มเติม มาตรา 54 จึงแจ้งให้กรมคุ้มครองสิทธิ</w:t>
      </w:r>
      <w:r w:rsidR="003B166C" w:rsidRPr="003B166C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แล</w:t>
      </w:r>
      <w:r w:rsidR="009A4E5F" w:rsidRPr="003B166C">
        <w:rPr>
          <w:rFonts w:ascii="TH SarabunIT๙" w:hAnsi="TH SarabunIT๙" w:cs="TH SarabunIT๙" w:hint="cs"/>
          <w:sz w:val="32"/>
          <w:szCs w:val="32"/>
          <w:cs/>
        </w:rPr>
        <w:t>ะ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เสรีภาพ</w:t>
      </w:r>
      <w:r w:rsidR="00EB030D">
        <w:rPr>
          <w:rFonts w:ascii="TH SarabunIT๙" w:hAnsi="TH SarabunIT๙" w:cs="TH SarabunIT๙"/>
          <w:sz w:val="32"/>
          <w:szCs w:val="32"/>
          <w:cs/>
        </w:rPr>
        <w:br/>
      </w:r>
      <w:r w:rsidR="0079011E" w:rsidRPr="00EB030D">
        <w:rPr>
          <w:rFonts w:ascii="TH SarabunIT๙" w:hAnsi="TH SarabunIT๙" w:cs="TH SarabunIT๙" w:hint="cs"/>
          <w:spacing w:val="-6"/>
          <w:sz w:val="32"/>
          <w:szCs w:val="32"/>
          <w:cs/>
        </w:rPr>
        <w:t>ซึ่งเป็นหน่วยงานที่มีอำนาจหน้าที่ในการคุ้มครองพยาน ตามพระราชบัญญัติคุ้มครองพยานในคดีอาญา พ.ศ. 2546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 xml:space="preserve"> ดำเนินการตามอำนาจหน้าที่ต่อไป</w:t>
      </w:r>
      <w:r w:rsidR="0079011E" w:rsidRPr="003B166C">
        <w:rPr>
          <w:rFonts w:ascii="TH SarabunIT๙" w:hAnsi="TH SarabunIT๙" w:cs="TH SarabunIT๙"/>
          <w:sz w:val="32"/>
          <w:szCs w:val="32"/>
        </w:rPr>
        <w:t xml:space="preserve"> </w:t>
      </w:r>
      <w:r w:rsidR="0079011E" w:rsidRPr="003B166C">
        <w:rPr>
          <w:rFonts w:ascii="TH SarabunIT๙" w:hAnsi="TH SarabunIT๙" w:cs="TH SarabunIT๙" w:hint="cs"/>
          <w:sz w:val="32"/>
          <w:szCs w:val="32"/>
          <w:cs/>
        </w:rPr>
        <w:t>นั้น</w:t>
      </w:r>
    </w:p>
    <w:p w14:paraId="00A89AA4" w14:textId="50A8F8A4" w:rsidR="00405E09" w:rsidRPr="0079011E" w:rsidRDefault="00405E09" w:rsidP="00405E09">
      <w:pPr>
        <w:tabs>
          <w:tab w:val="left" w:pos="1701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79011E" w:rsidRPr="0079011E">
        <w:rPr>
          <w:rFonts w:ascii="TH SarabunIT๙" w:hAnsi="TH SarabunIT๙" w:cs="TH SarabunIT๙" w:hint="cs"/>
          <w:sz w:val="32"/>
          <w:szCs w:val="32"/>
          <w:cs/>
        </w:rPr>
        <w:t>กอท</w:t>
      </w:r>
      <w:r w:rsidRPr="0079011E">
        <w:rPr>
          <w:rFonts w:ascii="TH SarabunIT๙" w:hAnsi="TH SarabunIT๙" w:cs="TH SarabunIT๙" w:hint="cs"/>
          <w:sz w:val="32"/>
          <w:szCs w:val="32"/>
          <w:cs/>
        </w:rPr>
        <w:t>. ได้ดำเนินการจัดทำหนังสือ</w:t>
      </w:r>
      <w:r w:rsidR="0079011E" w:rsidRPr="0079011E">
        <w:rPr>
          <w:rFonts w:ascii="TH SarabunIT๙" w:hAnsi="TH SarabunIT๙" w:cs="TH SarabunIT๙"/>
          <w:sz w:val="32"/>
          <w:szCs w:val="32"/>
          <w:cs/>
        </w:rPr>
        <w:t>แจ้ง</w:t>
      </w:r>
      <w:r w:rsidR="003B166C" w:rsidRPr="0079011E">
        <w:rPr>
          <w:rFonts w:ascii="TH SarabunIT๙" w:hAnsi="TH SarabunIT๙" w:cs="TH SarabunIT๙" w:hint="cs"/>
          <w:sz w:val="32"/>
          <w:szCs w:val="32"/>
          <w:cs/>
        </w:rPr>
        <w:t>กรมคุ้มครองสิทธิและเสรีภาพ</w:t>
      </w:r>
      <w:r w:rsidR="003B166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B2E50">
        <w:rPr>
          <w:rFonts w:ascii="TH SarabunIT๙" w:hAnsi="TH SarabunIT๙" w:cs="TH SarabunIT๙" w:hint="cs"/>
          <w:sz w:val="32"/>
          <w:szCs w:val="32"/>
          <w:cs/>
        </w:rPr>
        <w:t>เพื่อ</w:t>
      </w:r>
      <w:r w:rsidR="0079011E" w:rsidRPr="0079011E">
        <w:rPr>
          <w:rFonts w:ascii="TH SarabunIT๙" w:hAnsi="TH SarabunIT๙" w:cs="TH SarabunIT๙" w:hint="cs"/>
          <w:sz w:val="32"/>
          <w:szCs w:val="32"/>
          <w:cs/>
        </w:rPr>
        <w:t>ให้มีมาตรการช่วยเหลือแก่พยาน</w:t>
      </w:r>
      <w:r w:rsidRPr="0079011E">
        <w:rPr>
          <w:rFonts w:ascii="TH SarabunIT๙" w:hAnsi="TH SarabunIT๙" w:cs="TH SarabunIT๙" w:hint="cs"/>
          <w:sz w:val="32"/>
          <w:szCs w:val="32"/>
          <w:cs/>
        </w:rPr>
        <w:t xml:space="preserve">เรียบร้อยแล้ว </w:t>
      </w:r>
      <w:r w:rsidRPr="0079011E">
        <w:rPr>
          <w:rFonts w:ascii="TH SarabunIT๙" w:hAnsi="TH SarabunIT๙" w:cs="TH SarabunIT๙"/>
          <w:sz w:val="32"/>
          <w:szCs w:val="32"/>
          <w:cs/>
        </w:rPr>
        <w:t>ปรากฏตามหนังสือแนบท้ายบันทึกฉบับนี้</w:t>
      </w:r>
    </w:p>
    <w:p w14:paraId="5F412EF0" w14:textId="3B0EBB1C" w:rsidR="00405E09" w:rsidRPr="006B2E50" w:rsidRDefault="00785014" w:rsidP="00D00E8A">
      <w:pPr>
        <w:tabs>
          <w:tab w:val="left" w:pos="3870"/>
        </w:tabs>
        <w:spacing w:before="120"/>
        <w:ind w:firstLine="1699"/>
        <w:jc w:val="thaiDistribute"/>
        <w:rPr>
          <w:rFonts w:ascii="TH SarabunIT๙" w:hAnsi="TH SarabunIT๙" w:cs="TH SarabunIT๙"/>
          <w:sz w:val="32"/>
          <w:szCs w:val="32"/>
        </w:rPr>
      </w:pPr>
      <w:r w:rsidRPr="006B2E50">
        <w:rPr>
          <w:rFonts w:ascii="TH SarabunIT๙" w:hAnsi="TH SarabunIT๙" w:cs="TH SarabunIT๙"/>
          <w:spacing w:val="-8"/>
          <w:sz w:val="32"/>
          <w:szCs w:val="32"/>
          <w:cs/>
        </w:rPr>
        <w:t>จึงเรียนมาเพื่อโปรดพิจารณา</w:t>
      </w:r>
      <w:r w:rsidRPr="006B2E5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หากเห็นชอบโปรดลงนามในหนังสือ</w:t>
      </w:r>
      <w:r w:rsidR="00275E6E" w:rsidRPr="006B2E5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ถึงประธานกรรมการ ป.ป.ท. </w:t>
      </w:r>
      <w:r w:rsidR="00275E6E" w:rsidRPr="006B2E50">
        <w:rPr>
          <w:rFonts w:ascii="TH SarabunIT๙" w:hAnsi="TH SarabunIT๙" w:cs="TH SarabunIT๙" w:hint="cs"/>
          <w:sz w:val="32"/>
          <w:szCs w:val="32"/>
          <w:cs/>
        </w:rPr>
        <w:t>เพื่อลงนามในหนังสือ</w:t>
      </w:r>
      <w:r w:rsidR="00D00E8A" w:rsidRPr="006B2E50">
        <w:rPr>
          <w:rFonts w:ascii="TH SarabunIT๙" w:hAnsi="TH SarabunIT๙" w:cs="TH SarabunIT๙"/>
          <w:sz w:val="32"/>
          <w:szCs w:val="32"/>
          <w:cs/>
        </w:rPr>
        <w:t>แจ้ง</w:t>
      </w:r>
      <w:r w:rsidR="00D00E8A" w:rsidRPr="006B2E50">
        <w:rPr>
          <w:rFonts w:ascii="TH SarabunIT๙" w:hAnsi="TH SarabunIT๙" w:cs="TH SarabunIT๙" w:hint="cs"/>
          <w:sz w:val="32"/>
          <w:szCs w:val="32"/>
          <w:cs/>
        </w:rPr>
        <w:t>ให้มีมาตรการช่วยเหลือแก่พยาน</w:t>
      </w:r>
      <w:r w:rsidR="006B2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00E8A" w:rsidRPr="006B2E50">
        <w:rPr>
          <w:rFonts w:ascii="TH SarabunIT๙" w:hAnsi="TH SarabunIT๙" w:cs="TH SarabunIT๙" w:hint="cs"/>
          <w:sz w:val="32"/>
          <w:szCs w:val="32"/>
          <w:cs/>
        </w:rPr>
        <w:t xml:space="preserve">ถึงอธิบดีกรมคุ้มครองสิทธิและเสรีภาพ </w:t>
      </w:r>
      <w:r w:rsidR="00405E09" w:rsidRPr="006B2E50">
        <w:rPr>
          <w:rFonts w:ascii="TH SarabunIT๙" w:hAnsi="TH SarabunIT๙" w:cs="TH SarabunIT๙" w:hint="cs"/>
          <w:sz w:val="32"/>
          <w:szCs w:val="32"/>
          <w:cs/>
        </w:rPr>
        <w:t>ที่แนบท้ายบันทึกฉบับนี้</w:t>
      </w:r>
    </w:p>
    <w:p w14:paraId="62B29137" w14:textId="77777777" w:rsidR="00405E09" w:rsidRDefault="00405E09" w:rsidP="00C010EA">
      <w:pPr>
        <w:tabs>
          <w:tab w:val="left" w:pos="3870"/>
        </w:tabs>
        <w:spacing w:before="120"/>
        <w:ind w:firstLine="1699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</w:p>
    <w:p w14:paraId="0DEF7E62" w14:textId="32920B8D" w:rsidR="00387614" w:rsidRPr="00012C90" w:rsidRDefault="00785014" w:rsidP="00387614">
      <w:pPr>
        <w:ind w:firstLine="1418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387614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387614" w:rsidRPr="00012C90">
        <w:rPr>
          <w:rFonts w:ascii="TH SarabunIT๙" w:hAnsi="TH SarabunIT๙" w:cs="TH SarabunIT๙"/>
          <w:sz w:val="32"/>
          <w:szCs w:val="32"/>
          <w:cs/>
        </w:rPr>
        <w:t>พ</w:t>
      </w:r>
      <w:r w:rsidR="00387614" w:rsidRPr="00012C90">
        <w:rPr>
          <w:rFonts w:ascii="TH SarabunIT๙" w:hAnsi="TH SarabunIT๙" w:cs="TH SarabunIT๙" w:hint="cs"/>
          <w:sz w:val="32"/>
          <w:szCs w:val="32"/>
          <w:cs/>
        </w:rPr>
        <w:t>.ต.ท.</w:t>
      </w:r>
    </w:p>
    <w:p w14:paraId="47EA1442" w14:textId="323BCD0F" w:rsidR="00387614" w:rsidRPr="00012C90" w:rsidRDefault="00387614" w:rsidP="00EB030D">
      <w:pPr>
        <w:ind w:left="2902" w:firstLine="1418"/>
        <w:rPr>
          <w:rFonts w:ascii="TH SarabunIT๙" w:hAnsi="TH SarabunIT๙" w:cs="TH SarabunIT๙" w:hint="cs"/>
          <w:sz w:val="32"/>
          <w:szCs w:val="32"/>
        </w:rPr>
      </w:pPr>
      <w:r w:rsidRPr="00012C9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12C90">
        <w:rPr>
          <w:rFonts w:ascii="TH SarabunIT๙" w:hAnsi="TH SarabunIT๙" w:cs="TH SarabunIT๙"/>
          <w:sz w:val="32"/>
          <w:szCs w:val="32"/>
          <w:cs/>
        </w:rPr>
        <w:t>(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.............................</w:t>
      </w:r>
      <w:r w:rsidRPr="00012C90">
        <w:rPr>
          <w:rFonts w:ascii="TH SarabunIT๙" w:hAnsi="TH SarabunIT๙" w:cs="TH SarabunIT๙"/>
          <w:sz w:val="32"/>
          <w:szCs w:val="32"/>
          <w:cs/>
        </w:rPr>
        <w:t>)</w:t>
      </w:r>
    </w:p>
    <w:p w14:paraId="7A17F227" w14:textId="11D0194B" w:rsidR="00387614" w:rsidRDefault="00387614" w:rsidP="00387614">
      <w:pPr>
        <w:ind w:left="2160" w:firstLine="720"/>
        <w:rPr>
          <w:rFonts w:ascii="TH SarabunIT๙" w:hAnsi="TH SarabunIT๙" w:cs="TH SarabunIT๙"/>
          <w:sz w:val="32"/>
          <w:szCs w:val="32"/>
        </w:rPr>
      </w:pPr>
      <w:r w:rsidRPr="00012C90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012C90">
        <w:rPr>
          <w:rFonts w:ascii="TH SarabunIT๙" w:hAnsi="TH SarabunIT๙" w:cs="TH SarabunIT๙"/>
          <w:sz w:val="32"/>
          <w:szCs w:val="32"/>
          <w:cs/>
        </w:rPr>
        <w:t>ผู้อำนวยการกองอำนวยการต่อต้านการทุจริต</w:t>
      </w:r>
      <w:r w:rsidRPr="00012C9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45DD812E" w14:textId="77777777" w:rsidR="00387614" w:rsidRDefault="00387614" w:rsidP="00387614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1376E321" w14:textId="03B1BBA1" w:rsidR="0012528E" w:rsidRDefault="0012528E" w:rsidP="00387614">
      <w:pPr>
        <w:spacing w:before="120"/>
        <w:ind w:right="-45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เรียน  ประธานกรรมการ ป.ป.ท. </w:t>
      </w:r>
    </w:p>
    <w:p w14:paraId="52F42920" w14:textId="5EFDAEBB" w:rsidR="0012528E" w:rsidRPr="007F63D0" w:rsidRDefault="0012528E" w:rsidP="00CD7177">
      <w:pPr>
        <w:tabs>
          <w:tab w:val="left" w:pos="1701"/>
        </w:tabs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24026C">
        <w:rPr>
          <w:rFonts w:ascii="TH SarabunIT๙" w:hAnsi="TH SarabunIT๙" w:cs="TH SarabunIT๙" w:hint="cs"/>
          <w:spacing w:val="-4"/>
          <w:sz w:val="32"/>
          <w:szCs w:val="32"/>
          <w:cs/>
        </w:rPr>
        <w:t>เพื่อโปรดพิจารณาลงนามใน</w:t>
      </w:r>
      <w:r w:rsidR="00D76BC0" w:rsidRPr="00B937D7">
        <w:rPr>
          <w:rFonts w:ascii="TH SarabunIT๙" w:hAnsi="TH SarabunIT๙" w:cs="TH SarabunIT๙" w:hint="cs"/>
          <w:spacing w:val="-4"/>
          <w:sz w:val="32"/>
          <w:szCs w:val="32"/>
          <w:cs/>
        </w:rPr>
        <w:t>หนังสือ</w:t>
      </w:r>
      <w:r w:rsidR="007F63D0" w:rsidRPr="0079011E">
        <w:rPr>
          <w:rFonts w:ascii="TH SarabunIT๙" w:hAnsi="TH SarabunIT๙" w:cs="TH SarabunIT๙"/>
          <w:sz w:val="32"/>
          <w:szCs w:val="32"/>
          <w:cs/>
        </w:rPr>
        <w:t>แจ้ง</w:t>
      </w:r>
      <w:r w:rsidR="007F63D0" w:rsidRPr="0079011E">
        <w:rPr>
          <w:rFonts w:ascii="TH SarabunIT๙" w:hAnsi="TH SarabunIT๙" w:cs="TH SarabunIT๙" w:hint="cs"/>
          <w:sz w:val="32"/>
          <w:szCs w:val="32"/>
          <w:cs/>
        </w:rPr>
        <w:t>ให้มีมาตรการช่วยเหลือแก่พยาน</w:t>
      </w:r>
      <w:r w:rsidR="006B2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63D0" w:rsidRPr="0079011E">
        <w:rPr>
          <w:rFonts w:ascii="TH SarabunIT๙" w:hAnsi="TH SarabunIT๙" w:cs="TH SarabunIT๙" w:hint="cs"/>
          <w:sz w:val="32"/>
          <w:szCs w:val="32"/>
          <w:cs/>
        </w:rPr>
        <w:t>ถึง</w:t>
      </w:r>
      <w:r w:rsidR="007F63D0">
        <w:rPr>
          <w:rFonts w:ascii="TH SarabunIT๙" w:hAnsi="TH SarabunIT๙" w:cs="TH SarabunIT๙" w:hint="cs"/>
          <w:sz w:val="32"/>
          <w:szCs w:val="32"/>
          <w:cs/>
        </w:rPr>
        <w:t>อธิบดี</w:t>
      </w:r>
      <w:r w:rsidR="006B2E50">
        <w:rPr>
          <w:rFonts w:ascii="TH SarabunIT๙" w:hAnsi="TH SarabunIT๙" w:cs="TH SarabunIT๙"/>
          <w:sz w:val="32"/>
          <w:szCs w:val="32"/>
          <w:cs/>
        </w:rPr>
        <w:br/>
      </w:r>
      <w:r w:rsidR="007F63D0" w:rsidRPr="0079011E">
        <w:rPr>
          <w:rFonts w:ascii="TH SarabunIT๙" w:hAnsi="TH SarabunIT๙" w:cs="TH SarabunIT๙" w:hint="cs"/>
          <w:sz w:val="32"/>
          <w:szCs w:val="32"/>
          <w:cs/>
        </w:rPr>
        <w:t>กรมคุ้มครองสิทธิและเสรีภาพ</w:t>
      </w:r>
      <w:r w:rsidR="007F63D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ตามที่แนบมาพร้อมนี้ </w:t>
      </w:r>
    </w:p>
    <w:p w14:paraId="7BDA9D0B" w14:textId="77777777" w:rsidR="00BB7A39" w:rsidRDefault="00BB7A39" w:rsidP="009D012F">
      <w:pPr>
        <w:tabs>
          <w:tab w:val="left" w:pos="4320"/>
        </w:tabs>
        <w:spacing w:before="120"/>
        <w:ind w:left="3816" w:right="-45" w:firstLine="505"/>
        <w:rPr>
          <w:rFonts w:ascii="TH SarabunIT๙" w:hAnsi="TH SarabunIT๙" w:cs="TH SarabunIT๙"/>
          <w:sz w:val="32"/>
          <w:szCs w:val="32"/>
        </w:rPr>
      </w:pPr>
    </w:p>
    <w:p w14:paraId="0CC7A8D5" w14:textId="77777777" w:rsidR="00D76BC0" w:rsidRDefault="00D76BC0" w:rsidP="00D76BC0">
      <w:pPr>
        <w:tabs>
          <w:tab w:val="left" w:pos="4320"/>
        </w:tabs>
        <w:ind w:left="3816" w:right="-45" w:firstLine="504"/>
        <w:rPr>
          <w:rFonts w:ascii="TH SarabunIT๙" w:hAnsi="TH SarabunIT๙" w:cs="TH SarabunIT๙"/>
          <w:sz w:val="32"/>
          <w:szCs w:val="32"/>
        </w:rPr>
      </w:pPr>
    </w:p>
    <w:p w14:paraId="62A4B457" w14:textId="4F81E544" w:rsidR="00D76BC0" w:rsidRPr="00A362B8" w:rsidRDefault="00D76BC0" w:rsidP="00D76BC0">
      <w:pPr>
        <w:tabs>
          <w:tab w:val="left" w:pos="4320"/>
        </w:tabs>
        <w:ind w:left="3816" w:right="-45" w:firstLine="5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="00EB030D">
        <w:rPr>
          <w:rFonts w:ascii="TH SarabunIT๙" w:hAnsi="TH SarabunIT๙" w:cs="TH SarabunIT๙" w:hint="cs"/>
          <w:sz w:val="32"/>
          <w:szCs w:val="32"/>
          <w:cs/>
        </w:rPr>
        <w:t>....................................</w:t>
      </w:r>
      <w:r w:rsidRPr="00A362B8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3A759F3" w14:textId="17193BE4" w:rsidR="00D76BC0" w:rsidRPr="00A362B8" w:rsidRDefault="00D76BC0" w:rsidP="00D76BC0">
      <w:pPr>
        <w:tabs>
          <w:tab w:val="left" w:pos="3828"/>
        </w:tabs>
        <w:ind w:right="-45"/>
        <w:rPr>
          <w:rFonts w:ascii="TH SarabunIT๙" w:hAnsi="TH SarabunIT๙" w:cs="TH SarabunIT๙" w:hint="cs"/>
          <w:sz w:val="32"/>
          <w:szCs w:val="32"/>
        </w:rPr>
      </w:pPr>
      <w:r w:rsidRPr="00A362B8">
        <w:rPr>
          <w:rFonts w:ascii="TH SarabunIT๙" w:hAnsi="TH SarabunIT๙" w:cs="TH SarabunIT๙"/>
          <w:sz w:val="32"/>
          <w:szCs w:val="32"/>
          <w:cs/>
        </w:rPr>
        <w:tab/>
      </w:r>
      <w:bookmarkStart w:id="0" w:name="_GoBack"/>
      <w:r w:rsidR="00A362B8" w:rsidRPr="00A362B8">
        <w:rPr>
          <w:rFonts w:ascii="TH SarabunIT๙" w:hAnsi="TH SarabunIT๙" w:cs="TH SarabunIT๙"/>
          <w:sz w:val="32"/>
          <w:szCs w:val="32"/>
          <w:cs/>
        </w:rPr>
        <w:t xml:space="preserve">ผู้ช่วยเลขาธิการ </w:t>
      </w:r>
      <w:r w:rsidRPr="00A362B8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  <w:bookmarkEnd w:id="0"/>
    </w:p>
    <w:p w14:paraId="2632B225" w14:textId="3F2CFE62" w:rsidR="00D76BC0" w:rsidRPr="00A362B8" w:rsidRDefault="006B2E50" w:rsidP="00D76BC0">
      <w:pPr>
        <w:tabs>
          <w:tab w:val="left" w:pos="4320"/>
        </w:tabs>
        <w:ind w:left="3816" w:right="-45" w:firstLine="153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76BC0" w:rsidRPr="00A362B8">
        <w:rPr>
          <w:rFonts w:ascii="TH SarabunIT๙" w:hAnsi="TH SarabunIT๙" w:cs="TH SarabunIT๙" w:hint="cs"/>
          <w:sz w:val="32"/>
          <w:szCs w:val="32"/>
          <w:cs/>
        </w:rPr>
        <w:t xml:space="preserve">เลขาธิการคณะกรรมการ ป.ป.ท.  </w:t>
      </w:r>
    </w:p>
    <w:p w14:paraId="01E8FA61" w14:textId="77777777" w:rsidR="00A35925" w:rsidRPr="00A362B8" w:rsidRDefault="00A35925" w:rsidP="00D76BC0">
      <w:pPr>
        <w:tabs>
          <w:tab w:val="left" w:pos="4320"/>
        </w:tabs>
        <w:spacing w:before="120"/>
        <w:ind w:left="3816" w:right="-45" w:firstLine="505"/>
        <w:rPr>
          <w:rFonts w:ascii="TH SarabunIT๙" w:hAnsi="TH SarabunIT๙" w:cs="TH SarabunIT๙"/>
          <w:sz w:val="32"/>
          <w:szCs w:val="32"/>
        </w:rPr>
      </w:pPr>
    </w:p>
    <w:sectPr w:rsidR="00A35925" w:rsidRPr="00A362B8" w:rsidSect="00137352">
      <w:headerReference w:type="even" r:id="rId9"/>
      <w:headerReference w:type="default" r:id="rId10"/>
      <w:pgSz w:w="11906" w:h="16838" w:code="9"/>
      <w:pgMar w:top="709" w:right="1134" w:bottom="737" w:left="1701" w:header="709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D48A43" w14:textId="77777777" w:rsidR="00C82DBE" w:rsidRDefault="00C82DBE">
      <w:r>
        <w:separator/>
      </w:r>
    </w:p>
  </w:endnote>
  <w:endnote w:type="continuationSeparator" w:id="0">
    <w:p w14:paraId="4245BC3D" w14:textId="77777777" w:rsidR="00C82DBE" w:rsidRDefault="00C8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CC88C" w14:textId="77777777" w:rsidR="00C82DBE" w:rsidRDefault="00C82DBE">
      <w:r>
        <w:separator/>
      </w:r>
    </w:p>
  </w:footnote>
  <w:footnote w:type="continuationSeparator" w:id="0">
    <w:p w14:paraId="544C938F" w14:textId="77777777" w:rsidR="00C82DBE" w:rsidRDefault="00C8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061F4" w14:textId="77777777" w:rsidR="00D973E6" w:rsidRDefault="0096629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D973E6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107A7D00" w14:textId="77777777" w:rsidR="00D973E6" w:rsidRDefault="00D973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85370" w14:textId="77777777" w:rsidR="00D973E6" w:rsidRPr="00D6626B" w:rsidRDefault="00D973E6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- </w:t>
    </w:r>
    <w:r w:rsidR="00966291"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begin"/>
    </w:r>
    <w:r w:rsidRPr="00D6626B">
      <w:rPr>
        <w:rStyle w:val="PageNumber"/>
        <w:rFonts w:ascii="TH SarabunPSK" w:hAnsi="TH SarabunPSK" w:cs="TH SarabunPSK"/>
        <w:sz w:val="32"/>
        <w:szCs w:val="32"/>
      </w:rPr>
      <w:instrText xml:space="preserve">PAGE  </w:instrText>
    </w:r>
    <w:r w:rsidR="00966291"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separate"/>
    </w:r>
    <w:r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="00966291" w:rsidRPr="00D6626B">
      <w:rPr>
        <w:rStyle w:val="PageNumber"/>
        <w:rFonts w:ascii="TH SarabunPSK" w:hAnsi="TH SarabunPSK" w:cs="TH SarabunPSK"/>
        <w:sz w:val="32"/>
        <w:szCs w:val="32"/>
        <w:cs/>
      </w:rPr>
      <w:fldChar w:fldCharType="end"/>
    </w:r>
    <w:r>
      <w:rPr>
        <w:rStyle w:val="PageNumber"/>
        <w:rFonts w:ascii="TH SarabunPSK" w:hAnsi="TH SarabunPSK" w:cs="TH SarabunPSK" w:hint="cs"/>
        <w:sz w:val="32"/>
        <w:szCs w:val="32"/>
        <w:cs/>
      </w:rPr>
      <w:t xml:space="preserve"> -</w:t>
    </w:r>
  </w:p>
  <w:p w14:paraId="7BC5F608" w14:textId="77777777" w:rsidR="00D973E6" w:rsidRDefault="00D973E6">
    <w:pPr>
      <w:pStyle w:val="Header"/>
      <w:rPr>
        <w:rFonts w:ascii="TH SarabunPSK" w:hAnsi="TH SarabunPSK" w:cs="TH SarabunPSK"/>
        <w:sz w:val="32"/>
        <w:szCs w:val="32"/>
      </w:rPr>
    </w:pPr>
  </w:p>
  <w:p w14:paraId="747C84F8" w14:textId="77777777" w:rsidR="00D973E6" w:rsidRPr="00D6626B" w:rsidRDefault="00D973E6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160215"/>
    <w:multiLevelType w:val="hybridMultilevel"/>
    <w:tmpl w:val="6AF0E5DC"/>
    <w:lvl w:ilvl="0" w:tplc="C2FE1EE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5CD"/>
    <w:rsid w:val="000009B3"/>
    <w:rsid w:val="000016D3"/>
    <w:rsid w:val="0000285B"/>
    <w:rsid w:val="00002F40"/>
    <w:rsid w:val="00005687"/>
    <w:rsid w:val="0000658F"/>
    <w:rsid w:val="00006DF6"/>
    <w:rsid w:val="00007FDD"/>
    <w:rsid w:val="00010531"/>
    <w:rsid w:val="0001179E"/>
    <w:rsid w:val="00011B4F"/>
    <w:rsid w:val="00012705"/>
    <w:rsid w:val="00012997"/>
    <w:rsid w:val="00013F87"/>
    <w:rsid w:val="00014AD5"/>
    <w:rsid w:val="00015A1A"/>
    <w:rsid w:val="00016158"/>
    <w:rsid w:val="0001621F"/>
    <w:rsid w:val="00016424"/>
    <w:rsid w:val="000203E9"/>
    <w:rsid w:val="000204DC"/>
    <w:rsid w:val="00022877"/>
    <w:rsid w:val="000228AE"/>
    <w:rsid w:val="00025820"/>
    <w:rsid w:val="00026684"/>
    <w:rsid w:val="00031001"/>
    <w:rsid w:val="00032098"/>
    <w:rsid w:val="00033B9A"/>
    <w:rsid w:val="000342C5"/>
    <w:rsid w:val="000353C1"/>
    <w:rsid w:val="00035F09"/>
    <w:rsid w:val="0003617E"/>
    <w:rsid w:val="00037277"/>
    <w:rsid w:val="00041424"/>
    <w:rsid w:val="00041FC4"/>
    <w:rsid w:val="00044358"/>
    <w:rsid w:val="000452D1"/>
    <w:rsid w:val="000471CD"/>
    <w:rsid w:val="000477F7"/>
    <w:rsid w:val="00050818"/>
    <w:rsid w:val="00051DEC"/>
    <w:rsid w:val="0005417C"/>
    <w:rsid w:val="00057153"/>
    <w:rsid w:val="00057EBF"/>
    <w:rsid w:val="000600C9"/>
    <w:rsid w:val="00063FD2"/>
    <w:rsid w:val="0006459E"/>
    <w:rsid w:val="0006583D"/>
    <w:rsid w:val="00065FE2"/>
    <w:rsid w:val="000670DA"/>
    <w:rsid w:val="00070BAC"/>
    <w:rsid w:val="00070C5A"/>
    <w:rsid w:val="000711A2"/>
    <w:rsid w:val="000723E9"/>
    <w:rsid w:val="00073599"/>
    <w:rsid w:val="0007396F"/>
    <w:rsid w:val="00073A2F"/>
    <w:rsid w:val="00074D09"/>
    <w:rsid w:val="00074E58"/>
    <w:rsid w:val="0007516B"/>
    <w:rsid w:val="00075E24"/>
    <w:rsid w:val="000769BD"/>
    <w:rsid w:val="00082504"/>
    <w:rsid w:val="00082CD1"/>
    <w:rsid w:val="00083149"/>
    <w:rsid w:val="00083A41"/>
    <w:rsid w:val="00083B98"/>
    <w:rsid w:val="00085AE2"/>
    <w:rsid w:val="00085F1F"/>
    <w:rsid w:val="00090738"/>
    <w:rsid w:val="00092B2B"/>
    <w:rsid w:val="00092F85"/>
    <w:rsid w:val="00093B56"/>
    <w:rsid w:val="00095173"/>
    <w:rsid w:val="000953AA"/>
    <w:rsid w:val="00097642"/>
    <w:rsid w:val="000A2A61"/>
    <w:rsid w:val="000A4251"/>
    <w:rsid w:val="000A6803"/>
    <w:rsid w:val="000B1413"/>
    <w:rsid w:val="000B1F34"/>
    <w:rsid w:val="000B2296"/>
    <w:rsid w:val="000B262A"/>
    <w:rsid w:val="000B45D9"/>
    <w:rsid w:val="000B4F20"/>
    <w:rsid w:val="000B6104"/>
    <w:rsid w:val="000B6538"/>
    <w:rsid w:val="000C197C"/>
    <w:rsid w:val="000C1D21"/>
    <w:rsid w:val="000C366D"/>
    <w:rsid w:val="000C3FBD"/>
    <w:rsid w:val="000C7238"/>
    <w:rsid w:val="000D1346"/>
    <w:rsid w:val="000D1EB1"/>
    <w:rsid w:val="000D4E54"/>
    <w:rsid w:val="000D6450"/>
    <w:rsid w:val="000D658D"/>
    <w:rsid w:val="000D6EBC"/>
    <w:rsid w:val="000D782F"/>
    <w:rsid w:val="000D7DE7"/>
    <w:rsid w:val="000E387F"/>
    <w:rsid w:val="000E43EB"/>
    <w:rsid w:val="000E5CFA"/>
    <w:rsid w:val="000E63B6"/>
    <w:rsid w:val="000F1126"/>
    <w:rsid w:val="000F1FE0"/>
    <w:rsid w:val="000F587B"/>
    <w:rsid w:val="00103B78"/>
    <w:rsid w:val="00107DC9"/>
    <w:rsid w:val="001104F1"/>
    <w:rsid w:val="00110AD4"/>
    <w:rsid w:val="001115E5"/>
    <w:rsid w:val="001151AF"/>
    <w:rsid w:val="001205AA"/>
    <w:rsid w:val="001215E4"/>
    <w:rsid w:val="0012221D"/>
    <w:rsid w:val="00122908"/>
    <w:rsid w:val="00123F19"/>
    <w:rsid w:val="0012425C"/>
    <w:rsid w:val="0012528E"/>
    <w:rsid w:val="001257BF"/>
    <w:rsid w:val="00126D65"/>
    <w:rsid w:val="00127432"/>
    <w:rsid w:val="00127960"/>
    <w:rsid w:val="00130CC2"/>
    <w:rsid w:val="00130EA6"/>
    <w:rsid w:val="0013148C"/>
    <w:rsid w:val="001346A5"/>
    <w:rsid w:val="001371BB"/>
    <w:rsid w:val="00137352"/>
    <w:rsid w:val="00137B0C"/>
    <w:rsid w:val="00140089"/>
    <w:rsid w:val="0014468D"/>
    <w:rsid w:val="001514B4"/>
    <w:rsid w:val="00151D20"/>
    <w:rsid w:val="00152056"/>
    <w:rsid w:val="00152B14"/>
    <w:rsid w:val="0015533F"/>
    <w:rsid w:val="00155FEE"/>
    <w:rsid w:val="0015688D"/>
    <w:rsid w:val="0015717D"/>
    <w:rsid w:val="00162369"/>
    <w:rsid w:val="00163814"/>
    <w:rsid w:val="00167380"/>
    <w:rsid w:val="001705C2"/>
    <w:rsid w:val="00171B9D"/>
    <w:rsid w:val="00172694"/>
    <w:rsid w:val="00175028"/>
    <w:rsid w:val="00175533"/>
    <w:rsid w:val="001772A3"/>
    <w:rsid w:val="001778E5"/>
    <w:rsid w:val="001801DB"/>
    <w:rsid w:val="001813BD"/>
    <w:rsid w:val="00181F6D"/>
    <w:rsid w:val="00182869"/>
    <w:rsid w:val="0018330B"/>
    <w:rsid w:val="00183740"/>
    <w:rsid w:val="001840E2"/>
    <w:rsid w:val="0018421B"/>
    <w:rsid w:val="0018541F"/>
    <w:rsid w:val="00185EAD"/>
    <w:rsid w:val="00186DB4"/>
    <w:rsid w:val="00190F24"/>
    <w:rsid w:val="00192ED8"/>
    <w:rsid w:val="00194948"/>
    <w:rsid w:val="00195211"/>
    <w:rsid w:val="00196569"/>
    <w:rsid w:val="00196998"/>
    <w:rsid w:val="00197F08"/>
    <w:rsid w:val="001A43C0"/>
    <w:rsid w:val="001A5CB4"/>
    <w:rsid w:val="001A6116"/>
    <w:rsid w:val="001A6885"/>
    <w:rsid w:val="001A7FBF"/>
    <w:rsid w:val="001B3728"/>
    <w:rsid w:val="001B3B90"/>
    <w:rsid w:val="001B406E"/>
    <w:rsid w:val="001B4348"/>
    <w:rsid w:val="001B695C"/>
    <w:rsid w:val="001C01E7"/>
    <w:rsid w:val="001C0A68"/>
    <w:rsid w:val="001C2046"/>
    <w:rsid w:val="001D19C6"/>
    <w:rsid w:val="001D1EC3"/>
    <w:rsid w:val="001D24E2"/>
    <w:rsid w:val="001D2517"/>
    <w:rsid w:val="001D3E3B"/>
    <w:rsid w:val="001D3E75"/>
    <w:rsid w:val="001D53A8"/>
    <w:rsid w:val="001D5562"/>
    <w:rsid w:val="001D75E1"/>
    <w:rsid w:val="001E1177"/>
    <w:rsid w:val="001E2246"/>
    <w:rsid w:val="001E273E"/>
    <w:rsid w:val="001E2C58"/>
    <w:rsid w:val="001E2C7B"/>
    <w:rsid w:val="001E2F87"/>
    <w:rsid w:val="001E3334"/>
    <w:rsid w:val="001E668B"/>
    <w:rsid w:val="001E6D18"/>
    <w:rsid w:val="001F0D57"/>
    <w:rsid w:val="001F1806"/>
    <w:rsid w:val="001F1D3C"/>
    <w:rsid w:val="001F1E55"/>
    <w:rsid w:val="0020408B"/>
    <w:rsid w:val="002044E0"/>
    <w:rsid w:val="00205C57"/>
    <w:rsid w:val="00205EE4"/>
    <w:rsid w:val="00210279"/>
    <w:rsid w:val="0021118E"/>
    <w:rsid w:val="00211B9C"/>
    <w:rsid w:val="00214AB0"/>
    <w:rsid w:val="00216051"/>
    <w:rsid w:val="00216096"/>
    <w:rsid w:val="002206BE"/>
    <w:rsid w:val="00221414"/>
    <w:rsid w:val="002219B4"/>
    <w:rsid w:val="00221FF1"/>
    <w:rsid w:val="0022352C"/>
    <w:rsid w:val="00225245"/>
    <w:rsid w:val="00225CDE"/>
    <w:rsid w:val="00225D1D"/>
    <w:rsid w:val="00230099"/>
    <w:rsid w:val="002319C1"/>
    <w:rsid w:val="002328B2"/>
    <w:rsid w:val="00232A23"/>
    <w:rsid w:val="00234405"/>
    <w:rsid w:val="002344C6"/>
    <w:rsid w:val="0023639C"/>
    <w:rsid w:val="0024026C"/>
    <w:rsid w:val="00241B7D"/>
    <w:rsid w:val="00241D5F"/>
    <w:rsid w:val="00244D19"/>
    <w:rsid w:val="00244D56"/>
    <w:rsid w:val="00246D16"/>
    <w:rsid w:val="002527A1"/>
    <w:rsid w:val="00252D32"/>
    <w:rsid w:val="00253645"/>
    <w:rsid w:val="00253892"/>
    <w:rsid w:val="002550CA"/>
    <w:rsid w:val="0025739C"/>
    <w:rsid w:val="00257578"/>
    <w:rsid w:val="002577AE"/>
    <w:rsid w:val="00257D08"/>
    <w:rsid w:val="00261C09"/>
    <w:rsid w:val="0026210B"/>
    <w:rsid w:val="00264DDC"/>
    <w:rsid w:val="00266189"/>
    <w:rsid w:val="002663BC"/>
    <w:rsid w:val="002667D5"/>
    <w:rsid w:val="00266AB5"/>
    <w:rsid w:val="002711AB"/>
    <w:rsid w:val="00272088"/>
    <w:rsid w:val="0027395C"/>
    <w:rsid w:val="00273A66"/>
    <w:rsid w:val="00274430"/>
    <w:rsid w:val="002745CD"/>
    <w:rsid w:val="002747A4"/>
    <w:rsid w:val="0027507D"/>
    <w:rsid w:val="00275C2D"/>
    <w:rsid w:val="00275E6E"/>
    <w:rsid w:val="00277CA3"/>
    <w:rsid w:val="002862A4"/>
    <w:rsid w:val="00290BED"/>
    <w:rsid w:val="002927EF"/>
    <w:rsid w:val="0029343E"/>
    <w:rsid w:val="00293C90"/>
    <w:rsid w:val="00293DAF"/>
    <w:rsid w:val="002A04F7"/>
    <w:rsid w:val="002A17FD"/>
    <w:rsid w:val="002A1E3A"/>
    <w:rsid w:val="002A237C"/>
    <w:rsid w:val="002A247C"/>
    <w:rsid w:val="002A3FAC"/>
    <w:rsid w:val="002A487C"/>
    <w:rsid w:val="002A655F"/>
    <w:rsid w:val="002B209E"/>
    <w:rsid w:val="002B429F"/>
    <w:rsid w:val="002C03BB"/>
    <w:rsid w:val="002C0D0C"/>
    <w:rsid w:val="002C1644"/>
    <w:rsid w:val="002C2B4F"/>
    <w:rsid w:val="002C3D20"/>
    <w:rsid w:val="002C43F3"/>
    <w:rsid w:val="002C5074"/>
    <w:rsid w:val="002C6E02"/>
    <w:rsid w:val="002C7A3B"/>
    <w:rsid w:val="002D2525"/>
    <w:rsid w:val="002D4E72"/>
    <w:rsid w:val="002D5815"/>
    <w:rsid w:val="002D6798"/>
    <w:rsid w:val="002E027A"/>
    <w:rsid w:val="002E1EB8"/>
    <w:rsid w:val="002E22DD"/>
    <w:rsid w:val="002E24DA"/>
    <w:rsid w:val="002E3A9C"/>
    <w:rsid w:val="002F0AB5"/>
    <w:rsid w:val="002F0E2B"/>
    <w:rsid w:val="002F16F5"/>
    <w:rsid w:val="002F45AB"/>
    <w:rsid w:val="002F6081"/>
    <w:rsid w:val="002F6BCD"/>
    <w:rsid w:val="002F6D54"/>
    <w:rsid w:val="00304476"/>
    <w:rsid w:val="003045DC"/>
    <w:rsid w:val="00305A36"/>
    <w:rsid w:val="003105E7"/>
    <w:rsid w:val="0031127C"/>
    <w:rsid w:val="003150F0"/>
    <w:rsid w:val="003156CC"/>
    <w:rsid w:val="0031667B"/>
    <w:rsid w:val="00321A8E"/>
    <w:rsid w:val="00321FBA"/>
    <w:rsid w:val="00323702"/>
    <w:rsid w:val="00323A8C"/>
    <w:rsid w:val="00324421"/>
    <w:rsid w:val="003267E9"/>
    <w:rsid w:val="00333AB9"/>
    <w:rsid w:val="0034086B"/>
    <w:rsid w:val="00341A47"/>
    <w:rsid w:val="00342660"/>
    <w:rsid w:val="00343B85"/>
    <w:rsid w:val="00343D08"/>
    <w:rsid w:val="00344970"/>
    <w:rsid w:val="00346843"/>
    <w:rsid w:val="00351B49"/>
    <w:rsid w:val="0035702C"/>
    <w:rsid w:val="00357737"/>
    <w:rsid w:val="003577A9"/>
    <w:rsid w:val="003611BA"/>
    <w:rsid w:val="00362E25"/>
    <w:rsid w:val="00363BE9"/>
    <w:rsid w:val="00365DD8"/>
    <w:rsid w:val="003663FE"/>
    <w:rsid w:val="0036648D"/>
    <w:rsid w:val="00366D85"/>
    <w:rsid w:val="00370AA8"/>
    <w:rsid w:val="003736F9"/>
    <w:rsid w:val="003745C5"/>
    <w:rsid w:val="003754F0"/>
    <w:rsid w:val="00375DF6"/>
    <w:rsid w:val="00380083"/>
    <w:rsid w:val="00380F6B"/>
    <w:rsid w:val="00381A24"/>
    <w:rsid w:val="00383483"/>
    <w:rsid w:val="003853F8"/>
    <w:rsid w:val="0038670B"/>
    <w:rsid w:val="00386B8D"/>
    <w:rsid w:val="00387614"/>
    <w:rsid w:val="00390D70"/>
    <w:rsid w:val="00391042"/>
    <w:rsid w:val="00391BDF"/>
    <w:rsid w:val="00393997"/>
    <w:rsid w:val="00394129"/>
    <w:rsid w:val="00396C71"/>
    <w:rsid w:val="003A0C91"/>
    <w:rsid w:val="003A166F"/>
    <w:rsid w:val="003A3CD1"/>
    <w:rsid w:val="003A43B1"/>
    <w:rsid w:val="003A705D"/>
    <w:rsid w:val="003A7173"/>
    <w:rsid w:val="003B0B81"/>
    <w:rsid w:val="003B123A"/>
    <w:rsid w:val="003B142E"/>
    <w:rsid w:val="003B166C"/>
    <w:rsid w:val="003B1EC8"/>
    <w:rsid w:val="003B3ED6"/>
    <w:rsid w:val="003B4866"/>
    <w:rsid w:val="003B6D6B"/>
    <w:rsid w:val="003B76BD"/>
    <w:rsid w:val="003C19B2"/>
    <w:rsid w:val="003C4A27"/>
    <w:rsid w:val="003C5BFD"/>
    <w:rsid w:val="003C71A0"/>
    <w:rsid w:val="003C7E69"/>
    <w:rsid w:val="003D0993"/>
    <w:rsid w:val="003D6AB2"/>
    <w:rsid w:val="003D73BB"/>
    <w:rsid w:val="003D747E"/>
    <w:rsid w:val="003D7CFB"/>
    <w:rsid w:val="003E25C3"/>
    <w:rsid w:val="003E3AD9"/>
    <w:rsid w:val="003F050C"/>
    <w:rsid w:val="003F0662"/>
    <w:rsid w:val="003F1459"/>
    <w:rsid w:val="003F1F2E"/>
    <w:rsid w:val="003F3B2F"/>
    <w:rsid w:val="003F711C"/>
    <w:rsid w:val="003F74AA"/>
    <w:rsid w:val="003F7CD1"/>
    <w:rsid w:val="004005A4"/>
    <w:rsid w:val="00401E79"/>
    <w:rsid w:val="004040D8"/>
    <w:rsid w:val="0040482B"/>
    <w:rsid w:val="00404A24"/>
    <w:rsid w:val="00405E09"/>
    <w:rsid w:val="004069BA"/>
    <w:rsid w:val="00406F17"/>
    <w:rsid w:val="00407038"/>
    <w:rsid w:val="004138EE"/>
    <w:rsid w:val="00415147"/>
    <w:rsid w:val="00417049"/>
    <w:rsid w:val="0041756F"/>
    <w:rsid w:val="00420238"/>
    <w:rsid w:val="00421C1E"/>
    <w:rsid w:val="00422408"/>
    <w:rsid w:val="00423524"/>
    <w:rsid w:val="00424B3D"/>
    <w:rsid w:val="00425170"/>
    <w:rsid w:val="00425371"/>
    <w:rsid w:val="004269C7"/>
    <w:rsid w:val="004300CC"/>
    <w:rsid w:val="00432EDE"/>
    <w:rsid w:val="00433451"/>
    <w:rsid w:val="00433478"/>
    <w:rsid w:val="00434BD0"/>
    <w:rsid w:val="004367F3"/>
    <w:rsid w:val="004372AC"/>
    <w:rsid w:val="00437C5C"/>
    <w:rsid w:val="00442D63"/>
    <w:rsid w:val="00443957"/>
    <w:rsid w:val="004454A2"/>
    <w:rsid w:val="00445683"/>
    <w:rsid w:val="004470AA"/>
    <w:rsid w:val="0044728C"/>
    <w:rsid w:val="00447424"/>
    <w:rsid w:val="0044753B"/>
    <w:rsid w:val="00451676"/>
    <w:rsid w:val="00451865"/>
    <w:rsid w:val="004519F6"/>
    <w:rsid w:val="00452EBE"/>
    <w:rsid w:val="00455232"/>
    <w:rsid w:val="004558E6"/>
    <w:rsid w:val="00455C3B"/>
    <w:rsid w:val="00456FAD"/>
    <w:rsid w:val="00460579"/>
    <w:rsid w:val="0046081A"/>
    <w:rsid w:val="004615F7"/>
    <w:rsid w:val="004619B4"/>
    <w:rsid w:val="00461CBA"/>
    <w:rsid w:val="00462C74"/>
    <w:rsid w:val="00463F94"/>
    <w:rsid w:val="00465BBA"/>
    <w:rsid w:val="004674F2"/>
    <w:rsid w:val="00470171"/>
    <w:rsid w:val="0047221A"/>
    <w:rsid w:val="00472C67"/>
    <w:rsid w:val="00476915"/>
    <w:rsid w:val="00477A7F"/>
    <w:rsid w:val="00477CB1"/>
    <w:rsid w:val="00477E52"/>
    <w:rsid w:val="0048201D"/>
    <w:rsid w:val="00483D6A"/>
    <w:rsid w:val="0048487E"/>
    <w:rsid w:val="00485097"/>
    <w:rsid w:val="004857BF"/>
    <w:rsid w:val="00486B30"/>
    <w:rsid w:val="00487BE0"/>
    <w:rsid w:val="00490265"/>
    <w:rsid w:val="00491E0C"/>
    <w:rsid w:val="0049359F"/>
    <w:rsid w:val="00493983"/>
    <w:rsid w:val="00496038"/>
    <w:rsid w:val="00496C15"/>
    <w:rsid w:val="004A0051"/>
    <w:rsid w:val="004A2CAC"/>
    <w:rsid w:val="004A49F6"/>
    <w:rsid w:val="004A752C"/>
    <w:rsid w:val="004A7F9A"/>
    <w:rsid w:val="004B0EC7"/>
    <w:rsid w:val="004B1E31"/>
    <w:rsid w:val="004B2B18"/>
    <w:rsid w:val="004B2CB1"/>
    <w:rsid w:val="004B3B07"/>
    <w:rsid w:val="004B3FC6"/>
    <w:rsid w:val="004B4D7E"/>
    <w:rsid w:val="004B70C3"/>
    <w:rsid w:val="004C3C26"/>
    <w:rsid w:val="004C4CA9"/>
    <w:rsid w:val="004C53C8"/>
    <w:rsid w:val="004C5B7A"/>
    <w:rsid w:val="004C78E1"/>
    <w:rsid w:val="004D1F9E"/>
    <w:rsid w:val="004D2B20"/>
    <w:rsid w:val="004D5BB0"/>
    <w:rsid w:val="004D5F14"/>
    <w:rsid w:val="004D7145"/>
    <w:rsid w:val="004D7746"/>
    <w:rsid w:val="004E0E02"/>
    <w:rsid w:val="004E2092"/>
    <w:rsid w:val="004E2A61"/>
    <w:rsid w:val="004E6360"/>
    <w:rsid w:val="004E6BEA"/>
    <w:rsid w:val="004E6C89"/>
    <w:rsid w:val="004E6F83"/>
    <w:rsid w:val="004E7903"/>
    <w:rsid w:val="004E7B32"/>
    <w:rsid w:val="004F2782"/>
    <w:rsid w:val="004F2EF0"/>
    <w:rsid w:val="004F3164"/>
    <w:rsid w:val="004F33C7"/>
    <w:rsid w:val="004F3515"/>
    <w:rsid w:val="004F3B70"/>
    <w:rsid w:val="004F7341"/>
    <w:rsid w:val="004F747A"/>
    <w:rsid w:val="00501A93"/>
    <w:rsid w:val="0050226A"/>
    <w:rsid w:val="00503CCF"/>
    <w:rsid w:val="005056E1"/>
    <w:rsid w:val="00506C1C"/>
    <w:rsid w:val="005123B4"/>
    <w:rsid w:val="00512573"/>
    <w:rsid w:val="00514456"/>
    <w:rsid w:val="005173D5"/>
    <w:rsid w:val="005178D5"/>
    <w:rsid w:val="00517E15"/>
    <w:rsid w:val="005202F2"/>
    <w:rsid w:val="005209D6"/>
    <w:rsid w:val="00520B85"/>
    <w:rsid w:val="0052318D"/>
    <w:rsid w:val="00524852"/>
    <w:rsid w:val="00525E77"/>
    <w:rsid w:val="00526E0E"/>
    <w:rsid w:val="00531FA3"/>
    <w:rsid w:val="00532A0F"/>
    <w:rsid w:val="005338CF"/>
    <w:rsid w:val="0053491B"/>
    <w:rsid w:val="00534E7F"/>
    <w:rsid w:val="005354A3"/>
    <w:rsid w:val="00536F31"/>
    <w:rsid w:val="0053700D"/>
    <w:rsid w:val="005376A4"/>
    <w:rsid w:val="0054041F"/>
    <w:rsid w:val="0054132B"/>
    <w:rsid w:val="005424A6"/>
    <w:rsid w:val="00542C6A"/>
    <w:rsid w:val="00544ACA"/>
    <w:rsid w:val="00547E06"/>
    <w:rsid w:val="00547E13"/>
    <w:rsid w:val="00547E6C"/>
    <w:rsid w:val="00550EA8"/>
    <w:rsid w:val="00550F24"/>
    <w:rsid w:val="00551063"/>
    <w:rsid w:val="00551F39"/>
    <w:rsid w:val="005520E8"/>
    <w:rsid w:val="00552138"/>
    <w:rsid w:val="005536F9"/>
    <w:rsid w:val="00553E0A"/>
    <w:rsid w:val="00555B70"/>
    <w:rsid w:val="00561606"/>
    <w:rsid w:val="00565E88"/>
    <w:rsid w:val="005672EA"/>
    <w:rsid w:val="00567E49"/>
    <w:rsid w:val="00570684"/>
    <w:rsid w:val="005708EC"/>
    <w:rsid w:val="00573659"/>
    <w:rsid w:val="00574329"/>
    <w:rsid w:val="005747AC"/>
    <w:rsid w:val="005749D8"/>
    <w:rsid w:val="0057548B"/>
    <w:rsid w:val="00575730"/>
    <w:rsid w:val="00581B93"/>
    <w:rsid w:val="00582019"/>
    <w:rsid w:val="005822AC"/>
    <w:rsid w:val="00585883"/>
    <w:rsid w:val="00585C14"/>
    <w:rsid w:val="005879F5"/>
    <w:rsid w:val="00590051"/>
    <w:rsid w:val="00591D10"/>
    <w:rsid w:val="0059243C"/>
    <w:rsid w:val="005936C7"/>
    <w:rsid w:val="00594C62"/>
    <w:rsid w:val="00595349"/>
    <w:rsid w:val="005959FA"/>
    <w:rsid w:val="00596457"/>
    <w:rsid w:val="005A403A"/>
    <w:rsid w:val="005A4B67"/>
    <w:rsid w:val="005A6285"/>
    <w:rsid w:val="005B0032"/>
    <w:rsid w:val="005B14D6"/>
    <w:rsid w:val="005B163C"/>
    <w:rsid w:val="005B2A15"/>
    <w:rsid w:val="005B34C8"/>
    <w:rsid w:val="005B4050"/>
    <w:rsid w:val="005B5A9C"/>
    <w:rsid w:val="005B5D4A"/>
    <w:rsid w:val="005B5D8E"/>
    <w:rsid w:val="005C0628"/>
    <w:rsid w:val="005C06F3"/>
    <w:rsid w:val="005C10D3"/>
    <w:rsid w:val="005C171E"/>
    <w:rsid w:val="005C4B97"/>
    <w:rsid w:val="005C592F"/>
    <w:rsid w:val="005C6436"/>
    <w:rsid w:val="005C71C5"/>
    <w:rsid w:val="005C7C73"/>
    <w:rsid w:val="005D0617"/>
    <w:rsid w:val="005D0C34"/>
    <w:rsid w:val="005D0DEC"/>
    <w:rsid w:val="005D2ADA"/>
    <w:rsid w:val="005D31D5"/>
    <w:rsid w:val="005D3574"/>
    <w:rsid w:val="005D35F5"/>
    <w:rsid w:val="005D38C7"/>
    <w:rsid w:val="005D3F8A"/>
    <w:rsid w:val="005D4C9D"/>
    <w:rsid w:val="005D52B0"/>
    <w:rsid w:val="005D5E5C"/>
    <w:rsid w:val="005D753F"/>
    <w:rsid w:val="005D7EA5"/>
    <w:rsid w:val="005E3E5B"/>
    <w:rsid w:val="005E452C"/>
    <w:rsid w:val="005E4574"/>
    <w:rsid w:val="005E5AE7"/>
    <w:rsid w:val="005F37E3"/>
    <w:rsid w:val="005F4EE0"/>
    <w:rsid w:val="005F62C8"/>
    <w:rsid w:val="005F6407"/>
    <w:rsid w:val="005F6877"/>
    <w:rsid w:val="005F6B21"/>
    <w:rsid w:val="005F6C6C"/>
    <w:rsid w:val="005F726B"/>
    <w:rsid w:val="005F7C6D"/>
    <w:rsid w:val="00600C34"/>
    <w:rsid w:val="006011C0"/>
    <w:rsid w:val="00602C93"/>
    <w:rsid w:val="006047AD"/>
    <w:rsid w:val="00605BE3"/>
    <w:rsid w:val="00605DB3"/>
    <w:rsid w:val="0060609D"/>
    <w:rsid w:val="00606E2B"/>
    <w:rsid w:val="006078CF"/>
    <w:rsid w:val="006133EE"/>
    <w:rsid w:val="00616492"/>
    <w:rsid w:val="0061742D"/>
    <w:rsid w:val="00617599"/>
    <w:rsid w:val="006176C5"/>
    <w:rsid w:val="0062021F"/>
    <w:rsid w:val="006207D2"/>
    <w:rsid w:val="00621E7F"/>
    <w:rsid w:val="00623662"/>
    <w:rsid w:val="00623D60"/>
    <w:rsid w:val="00624F87"/>
    <w:rsid w:val="00625943"/>
    <w:rsid w:val="00626F94"/>
    <w:rsid w:val="006271F7"/>
    <w:rsid w:val="0063079D"/>
    <w:rsid w:val="00630920"/>
    <w:rsid w:val="00631E07"/>
    <w:rsid w:val="00633C97"/>
    <w:rsid w:val="006346F7"/>
    <w:rsid w:val="00634F17"/>
    <w:rsid w:val="006350F7"/>
    <w:rsid w:val="00635BB0"/>
    <w:rsid w:val="00640473"/>
    <w:rsid w:val="006424B4"/>
    <w:rsid w:val="00642558"/>
    <w:rsid w:val="00643BDF"/>
    <w:rsid w:val="00643FF9"/>
    <w:rsid w:val="00644108"/>
    <w:rsid w:val="00646A56"/>
    <w:rsid w:val="00650E44"/>
    <w:rsid w:val="00651CBD"/>
    <w:rsid w:val="00654F2D"/>
    <w:rsid w:val="00655392"/>
    <w:rsid w:val="00655531"/>
    <w:rsid w:val="00655745"/>
    <w:rsid w:val="00655FE3"/>
    <w:rsid w:val="00656B5E"/>
    <w:rsid w:val="00656FD3"/>
    <w:rsid w:val="00657208"/>
    <w:rsid w:val="00660951"/>
    <w:rsid w:val="00661074"/>
    <w:rsid w:val="0066355B"/>
    <w:rsid w:val="00663EC0"/>
    <w:rsid w:val="00665797"/>
    <w:rsid w:val="0066660E"/>
    <w:rsid w:val="00667FB1"/>
    <w:rsid w:val="00670818"/>
    <w:rsid w:val="006715DF"/>
    <w:rsid w:val="00671CA6"/>
    <w:rsid w:val="0067297C"/>
    <w:rsid w:val="00673838"/>
    <w:rsid w:val="00674EEB"/>
    <w:rsid w:val="00675102"/>
    <w:rsid w:val="0067570C"/>
    <w:rsid w:val="006768A6"/>
    <w:rsid w:val="00677AC8"/>
    <w:rsid w:val="00682E22"/>
    <w:rsid w:val="00683162"/>
    <w:rsid w:val="00683974"/>
    <w:rsid w:val="00683B3F"/>
    <w:rsid w:val="00684689"/>
    <w:rsid w:val="006854A3"/>
    <w:rsid w:val="00685D78"/>
    <w:rsid w:val="00686EF2"/>
    <w:rsid w:val="006905AC"/>
    <w:rsid w:val="00691E2F"/>
    <w:rsid w:val="00695867"/>
    <w:rsid w:val="006966C4"/>
    <w:rsid w:val="006973DA"/>
    <w:rsid w:val="006975C4"/>
    <w:rsid w:val="006A14D8"/>
    <w:rsid w:val="006A2176"/>
    <w:rsid w:val="006A36CA"/>
    <w:rsid w:val="006A4118"/>
    <w:rsid w:val="006A439C"/>
    <w:rsid w:val="006A6FD6"/>
    <w:rsid w:val="006B1BB8"/>
    <w:rsid w:val="006B21CA"/>
    <w:rsid w:val="006B2BFA"/>
    <w:rsid w:val="006B2E50"/>
    <w:rsid w:val="006B3623"/>
    <w:rsid w:val="006B412E"/>
    <w:rsid w:val="006B6384"/>
    <w:rsid w:val="006B69B1"/>
    <w:rsid w:val="006B6CFE"/>
    <w:rsid w:val="006B7C3D"/>
    <w:rsid w:val="006B7CD0"/>
    <w:rsid w:val="006C1CA2"/>
    <w:rsid w:val="006C2116"/>
    <w:rsid w:val="006C372C"/>
    <w:rsid w:val="006C5154"/>
    <w:rsid w:val="006C668D"/>
    <w:rsid w:val="006D0714"/>
    <w:rsid w:val="006D16F7"/>
    <w:rsid w:val="006D1ECD"/>
    <w:rsid w:val="006D3078"/>
    <w:rsid w:val="006D38DB"/>
    <w:rsid w:val="006D38F8"/>
    <w:rsid w:val="006D6A8B"/>
    <w:rsid w:val="006D6E41"/>
    <w:rsid w:val="006D7642"/>
    <w:rsid w:val="006E10F1"/>
    <w:rsid w:val="006E263E"/>
    <w:rsid w:val="006E300C"/>
    <w:rsid w:val="006E6265"/>
    <w:rsid w:val="006E63A6"/>
    <w:rsid w:val="006E7703"/>
    <w:rsid w:val="006F1EFB"/>
    <w:rsid w:val="006F2596"/>
    <w:rsid w:val="006F3B82"/>
    <w:rsid w:val="006F40C3"/>
    <w:rsid w:val="006F40E2"/>
    <w:rsid w:val="006F4DEF"/>
    <w:rsid w:val="006F588D"/>
    <w:rsid w:val="006F6EA9"/>
    <w:rsid w:val="006F7DED"/>
    <w:rsid w:val="00702152"/>
    <w:rsid w:val="007026EC"/>
    <w:rsid w:val="00702A6A"/>
    <w:rsid w:val="00704A47"/>
    <w:rsid w:val="00705655"/>
    <w:rsid w:val="0070790C"/>
    <w:rsid w:val="00707988"/>
    <w:rsid w:val="00712334"/>
    <w:rsid w:val="0071237C"/>
    <w:rsid w:val="007137FF"/>
    <w:rsid w:val="00714B48"/>
    <w:rsid w:val="007150A1"/>
    <w:rsid w:val="007207CF"/>
    <w:rsid w:val="00722B2B"/>
    <w:rsid w:val="00726A07"/>
    <w:rsid w:val="00727EC5"/>
    <w:rsid w:val="00731F7E"/>
    <w:rsid w:val="00732179"/>
    <w:rsid w:val="00732F88"/>
    <w:rsid w:val="007366DF"/>
    <w:rsid w:val="00736CDC"/>
    <w:rsid w:val="00737E80"/>
    <w:rsid w:val="00740C27"/>
    <w:rsid w:val="007412B5"/>
    <w:rsid w:val="00741F58"/>
    <w:rsid w:val="00742F8B"/>
    <w:rsid w:val="00744BF2"/>
    <w:rsid w:val="007475E1"/>
    <w:rsid w:val="00752FE5"/>
    <w:rsid w:val="007565B6"/>
    <w:rsid w:val="00757975"/>
    <w:rsid w:val="00761909"/>
    <w:rsid w:val="00761DCE"/>
    <w:rsid w:val="00762D40"/>
    <w:rsid w:val="007632B6"/>
    <w:rsid w:val="00764176"/>
    <w:rsid w:val="007672AA"/>
    <w:rsid w:val="00767BD2"/>
    <w:rsid w:val="0077256B"/>
    <w:rsid w:val="0077392C"/>
    <w:rsid w:val="00773B43"/>
    <w:rsid w:val="00783A49"/>
    <w:rsid w:val="00784CEF"/>
    <w:rsid w:val="00785014"/>
    <w:rsid w:val="00785679"/>
    <w:rsid w:val="00785979"/>
    <w:rsid w:val="00785C4E"/>
    <w:rsid w:val="0078602A"/>
    <w:rsid w:val="00787649"/>
    <w:rsid w:val="0079011E"/>
    <w:rsid w:val="00792BBD"/>
    <w:rsid w:val="007941B5"/>
    <w:rsid w:val="007945A4"/>
    <w:rsid w:val="00794B00"/>
    <w:rsid w:val="007968B5"/>
    <w:rsid w:val="007A1B9A"/>
    <w:rsid w:val="007A1C38"/>
    <w:rsid w:val="007A1E63"/>
    <w:rsid w:val="007A5988"/>
    <w:rsid w:val="007A6E98"/>
    <w:rsid w:val="007A74E9"/>
    <w:rsid w:val="007A76CA"/>
    <w:rsid w:val="007B128D"/>
    <w:rsid w:val="007B249B"/>
    <w:rsid w:val="007B2866"/>
    <w:rsid w:val="007B2EE8"/>
    <w:rsid w:val="007B31E9"/>
    <w:rsid w:val="007B351B"/>
    <w:rsid w:val="007B47F9"/>
    <w:rsid w:val="007B4F26"/>
    <w:rsid w:val="007B51CF"/>
    <w:rsid w:val="007C3031"/>
    <w:rsid w:val="007C329A"/>
    <w:rsid w:val="007C39BD"/>
    <w:rsid w:val="007C3E27"/>
    <w:rsid w:val="007C48CE"/>
    <w:rsid w:val="007D067C"/>
    <w:rsid w:val="007D08E1"/>
    <w:rsid w:val="007D1A37"/>
    <w:rsid w:val="007D229F"/>
    <w:rsid w:val="007D2C8C"/>
    <w:rsid w:val="007D7071"/>
    <w:rsid w:val="007E1C4B"/>
    <w:rsid w:val="007E1F1A"/>
    <w:rsid w:val="007E54F4"/>
    <w:rsid w:val="007E6E95"/>
    <w:rsid w:val="007E71AB"/>
    <w:rsid w:val="007E7EA3"/>
    <w:rsid w:val="007F29D2"/>
    <w:rsid w:val="007F3A57"/>
    <w:rsid w:val="007F5BB2"/>
    <w:rsid w:val="007F63D0"/>
    <w:rsid w:val="007F71C0"/>
    <w:rsid w:val="007F743A"/>
    <w:rsid w:val="00801BA3"/>
    <w:rsid w:val="00802B81"/>
    <w:rsid w:val="00804E0D"/>
    <w:rsid w:val="0080664A"/>
    <w:rsid w:val="00806CE7"/>
    <w:rsid w:val="008115DF"/>
    <w:rsid w:val="00812E74"/>
    <w:rsid w:val="00815F74"/>
    <w:rsid w:val="008213D6"/>
    <w:rsid w:val="00822CA7"/>
    <w:rsid w:val="008233E5"/>
    <w:rsid w:val="00824A67"/>
    <w:rsid w:val="008260F0"/>
    <w:rsid w:val="00826861"/>
    <w:rsid w:val="00833DD3"/>
    <w:rsid w:val="00840ED4"/>
    <w:rsid w:val="00843B9D"/>
    <w:rsid w:val="00844F24"/>
    <w:rsid w:val="00845B0E"/>
    <w:rsid w:val="00850459"/>
    <w:rsid w:val="008528BB"/>
    <w:rsid w:val="008535D9"/>
    <w:rsid w:val="00853A45"/>
    <w:rsid w:val="00854A4C"/>
    <w:rsid w:val="00862BA8"/>
    <w:rsid w:val="008633F1"/>
    <w:rsid w:val="00865833"/>
    <w:rsid w:val="00866622"/>
    <w:rsid w:val="008670DB"/>
    <w:rsid w:val="00870365"/>
    <w:rsid w:val="008716F0"/>
    <w:rsid w:val="00873429"/>
    <w:rsid w:val="00873C93"/>
    <w:rsid w:val="00873EEE"/>
    <w:rsid w:val="00875BCF"/>
    <w:rsid w:val="00876422"/>
    <w:rsid w:val="00876752"/>
    <w:rsid w:val="00876A32"/>
    <w:rsid w:val="00877AB9"/>
    <w:rsid w:val="00877DA0"/>
    <w:rsid w:val="0088088B"/>
    <w:rsid w:val="00880F09"/>
    <w:rsid w:val="00882A88"/>
    <w:rsid w:val="00882F18"/>
    <w:rsid w:val="008843EC"/>
    <w:rsid w:val="00885B01"/>
    <w:rsid w:val="008860C1"/>
    <w:rsid w:val="008870F8"/>
    <w:rsid w:val="008872D6"/>
    <w:rsid w:val="0089099E"/>
    <w:rsid w:val="00891D68"/>
    <w:rsid w:val="00893779"/>
    <w:rsid w:val="008942EE"/>
    <w:rsid w:val="0089458B"/>
    <w:rsid w:val="00894AC9"/>
    <w:rsid w:val="00894D50"/>
    <w:rsid w:val="00895D83"/>
    <w:rsid w:val="008A0443"/>
    <w:rsid w:val="008A1CCC"/>
    <w:rsid w:val="008A45B1"/>
    <w:rsid w:val="008A468F"/>
    <w:rsid w:val="008A4D3E"/>
    <w:rsid w:val="008A7B1E"/>
    <w:rsid w:val="008B0AA2"/>
    <w:rsid w:val="008B2416"/>
    <w:rsid w:val="008B488E"/>
    <w:rsid w:val="008B4969"/>
    <w:rsid w:val="008B6C1A"/>
    <w:rsid w:val="008B7A24"/>
    <w:rsid w:val="008C13BC"/>
    <w:rsid w:val="008C18E2"/>
    <w:rsid w:val="008C1FC9"/>
    <w:rsid w:val="008C24C0"/>
    <w:rsid w:val="008C266E"/>
    <w:rsid w:val="008C3377"/>
    <w:rsid w:val="008C3E6D"/>
    <w:rsid w:val="008C4D7C"/>
    <w:rsid w:val="008C5D88"/>
    <w:rsid w:val="008C60F6"/>
    <w:rsid w:val="008C7B40"/>
    <w:rsid w:val="008D0FDC"/>
    <w:rsid w:val="008D1A91"/>
    <w:rsid w:val="008D2E6A"/>
    <w:rsid w:val="008D54EC"/>
    <w:rsid w:val="008D58F4"/>
    <w:rsid w:val="008D62FE"/>
    <w:rsid w:val="008D7809"/>
    <w:rsid w:val="008E3ED6"/>
    <w:rsid w:val="008E4F41"/>
    <w:rsid w:val="008E7C2A"/>
    <w:rsid w:val="008F0608"/>
    <w:rsid w:val="008F1082"/>
    <w:rsid w:val="008F1A0F"/>
    <w:rsid w:val="008F1E9E"/>
    <w:rsid w:val="008F33B5"/>
    <w:rsid w:val="008F3D56"/>
    <w:rsid w:val="008F5DF8"/>
    <w:rsid w:val="008F7A38"/>
    <w:rsid w:val="0090179A"/>
    <w:rsid w:val="00901D53"/>
    <w:rsid w:val="009027F1"/>
    <w:rsid w:val="00903E1D"/>
    <w:rsid w:val="00904142"/>
    <w:rsid w:val="00904C2B"/>
    <w:rsid w:val="00904ED0"/>
    <w:rsid w:val="00904EE7"/>
    <w:rsid w:val="00905E7E"/>
    <w:rsid w:val="009062AF"/>
    <w:rsid w:val="00906501"/>
    <w:rsid w:val="0091059F"/>
    <w:rsid w:val="00911DF2"/>
    <w:rsid w:val="00913FD3"/>
    <w:rsid w:val="00921B17"/>
    <w:rsid w:val="00921B34"/>
    <w:rsid w:val="00921E9F"/>
    <w:rsid w:val="00922C75"/>
    <w:rsid w:val="00923102"/>
    <w:rsid w:val="00923378"/>
    <w:rsid w:val="00923864"/>
    <w:rsid w:val="009318A3"/>
    <w:rsid w:val="0093580B"/>
    <w:rsid w:val="0093652D"/>
    <w:rsid w:val="00942CCD"/>
    <w:rsid w:val="00942F15"/>
    <w:rsid w:val="0094313E"/>
    <w:rsid w:val="00943B21"/>
    <w:rsid w:val="00944EAF"/>
    <w:rsid w:val="009466F2"/>
    <w:rsid w:val="00951D06"/>
    <w:rsid w:val="00956D0C"/>
    <w:rsid w:val="00960D2D"/>
    <w:rsid w:val="00962F6A"/>
    <w:rsid w:val="00963F71"/>
    <w:rsid w:val="0096438C"/>
    <w:rsid w:val="00966291"/>
    <w:rsid w:val="00970871"/>
    <w:rsid w:val="009715EA"/>
    <w:rsid w:val="00971705"/>
    <w:rsid w:val="00972BA5"/>
    <w:rsid w:val="00973D77"/>
    <w:rsid w:val="00973E6F"/>
    <w:rsid w:val="00974CB4"/>
    <w:rsid w:val="00983C78"/>
    <w:rsid w:val="0098615C"/>
    <w:rsid w:val="009900E2"/>
    <w:rsid w:val="009900F7"/>
    <w:rsid w:val="0099076E"/>
    <w:rsid w:val="00990D85"/>
    <w:rsid w:val="00991756"/>
    <w:rsid w:val="00991E8C"/>
    <w:rsid w:val="00994255"/>
    <w:rsid w:val="00997E76"/>
    <w:rsid w:val="009A0E16"/>
    <w:rsid w:val="009A2364"/>
    <w:rsid w:val="009A241A"/>
    <w:rsid w:val="009A2A75"/>
    <w:rsid w:val="009A4D1F"/>
    <w:rsid w:val="009A4E5F"/>
    <w:rsid w:val="009A7BEE"/>
    <w:rsid w:val="009B08BD"/>
    <w:rsid w:val="009B10C5"/>
    <w:rsid w:val="009B17BA"/>
    <w:rsid w:val="009B2FA9"/>
    <w:rsid w:val="009B4DB2"/>
    <w:rsid w:val="009B5246"/>
    <w:rsid w:val="009B56DD"/>
    <w:rsid w:val="009B6C3C"/>
    <w:rsid w:val="009C0833"/>
    <w:rsid w:val="009C0AFB"/>
    <w:rsid w:val="009C1681"/>
    <w:rsid w:val="009C2723"/>
    <w:rsid w:val="009C3318"/>
    <w:rsid w:val="009C4AE3"/>
    <w:rsid w:val="009C4BB2"/>
    <w:rsid w:val="009C4F8D"/>
    <w:rsid w:val="009C74E1"/>
    <w:rsid w:val="009D012F"/>
    <w:rsid w:val="009D1C5E"/>
    <w:rsid w:val="009D1CEB"/>
    <w:rsid w:val="009D2B81"/>
    <w:rsid w:val="009D3751"/>
    <w:rsid w:val="009D519C"/>
    <w:rsid w:val="009D627E"/>
    <w:rsid w:val="009D7A5E"/>
    <w:rsid w:val="009E27F2"/>
    <w:rsid w:val="009E2BB1"/>
    <w:rsid w:val="009E2BDC"/>
    <w:rsid w:val="009E3D1D"/>
    <w:rsid w:val="009E53AA"/>
    <w:rsid w:val="009E5477"/>
    <w:rsid w:val="009E7165"/>
    <w:rsid w:val="009F0F7F"/>
    <w:rsid w:val="009F1500"/>
    <w:rsid w:val="009F1C50"/>
    <w:rsid w:val="009F27EB"/>
    <w:rsid w:val="009F3AA3"/>
    <w:rsid w:val="009F5481"/>
    <w:rsid w:val="009F6482"/>
    <w:rsid w:val="00A008B2"/>
    <w:rsid w:val="00A00F24"/>
    <w:rsid w:val="00A01C95"/>
    <w:rsid w:val="00A02D6E"/>
    <w:rsid w:val="00A02FD2"/>
    <w:rsid w:val="00A041B6"/>
    <w:rsid w:val="00A05B58"/>
    <w:rsid w:val="00A05EDA"/>
    <w:rsid w:val="00A070AC"/>
    <w:rsid w:val="00A121B9"/>
    <w:rsid w:val="00A144A5"/>
    <w:rsid w:val="00A14BBE"/>
    <w:rsid w:val="00A15ACD"/>
    <w:rsid w:val="00A1751A"/>
    <w:rsid w:val="00A22E19"/>
    <w:rsid w:val="00A23ABE"/>
    <w:rsid w:val="00A24717"/>
    <w:rsid w:val="00A24E6C"/>
    <w:rsid w:val="00A308D0"/>
    <w:rsid w:val="00A31541"/>
    <w:rsid w:val="00A35925"/>
    <w:rsid w:val="00A362B8"/>
    <w:rsid w:val="00A36E6B"/>
    <w:rsid w:val="00A37A16"/>
    <w:rsid w:val="00A37D84"/>
    <w:rsid w:val="00A40B8F"/>
    <w:rsid w:val="00A40EE7"/>
    <w:rsid w:val="00A41CE8"/>
    <w:rsid w:val="00A43D07"/>
    <w:rsid w:val="00A45198"/>
    <w:rsid w:val="00A474AE"/>
    <w:rsid w:val="00A51476"/>
    <w:rsid w:val="00A53B04"/>
    <w:rsid w:val="00A577D8"/>
    <w:rsid w:val="00A60D81"/>
    <w:rsid w:val="00A6139C"/>
    <w:rsid w:val="00A64009"/>
    <w:rsid w:val="00A644F1"/>
    <w:rsid w:val="00A64DF4"/>
    <w:rsid w:val="00A64EA3"/>
    <w:rsid w:val="00A64F2D"/>
    <w:rsid w:val="00A65158"/>
    <w:rsid w:val="00A713F5"/>
    <w:rsid w:val="00A730F8"/>
    <w:rsid w:val="00A7380A"/>
    <w:rsid w:val="00A738CA"/>
    <w:rsid w:val="00A73B4C"/>
    <w:rsid w:val="00A76A35"/>
    <w:rsid w:val="00A8011E"/>
    <w:rsid w:val="00A80192"/>
    <w:rsid w:val="00A80B98"/>
    <w:rsid w:val="00A835BD"/>
    <w:rsid w:val="00A841B6"/>
    <w:rsid w:val="00A84847"/>
    <w:rsid w:val="00A84E4C"/>
    <w:rsid w:val="00A8577A"/>
    <w:rsid w:val="00A85AE8"/>
    <w:rsid w:val="00A874C9"/>
    <w:rsid w:val="00A91FF9"/>
    <w:rsid w:val="00A936D8"/>
    <w:rsid w:val="00A93FB0"/>
    <w:rsid w:val="00A9491D"/>
    <w:rsid w:val="00A94D0C"/>
    <w:rsid w:val="00A952E4"/>
    <w:rsid w:val="00A95388"/>
    <w:rsid w:val="00AA07CD"/>
    <w:rsid w:val="00AA16E6"/>
    <w:rsid w:val="00AA1887"/>
    <w:rsid w:val="00AA2661"/>
    <w:rsid w:val="00AA37EA"/>
    <w:rsid w:val="00AA42D4"/>
    <w:rsid w:val="00AA4D34"/>
    <w:rsid w:val="00AA5694"/>
    <w:rsid w:val="00AA5D59"/>
    <w:rsid w:val="00AA6741"/>
    <w:rsid w:val="00AA7886"/>
    <w:rsid w:val="00AA7E2C"/>
    <w:rsid w:val="00AB02FF"/>
    <w:rsid w:val="00AB1845"/>
    <w:rsid w:val="00AB2CB2"/>
    <w:rsid w:val="00AB3BC8"/>
    <w:rsid w:val="00AB40FB"/>
    <w:rsid w:val="00AB743B"/>
    <w:rsid w:val="00AC115C"/>
    <w:rsid w:val="00AC28E7"/>
    <w:rsid w:val="00AC3766"/>
    <w:rsid w:val="00AC472B"/>
    <w:rsid w:val="00AC4799"/>
    <w:rsid w:val="00AC5759"/>
    <w:rsid w:val="00AC5A1D"/>
    <w:rsid w:val="00AC5C80"/>
    <w:rsid w:val="00AC6ED9"/>
    <w:rsid w:val="00AD03EE"/>
    <w:rsid w:val="00AD0725"/>
    <w:rsid w:val="00AD28FF"/>
    <w:rsid w:val="00AD3533"/>
    <w:rsid w:val="00AD36C7"/>
    <w:rsid w:val="00AD5F26"/>
    <w:rsid w:val="00AE0A7A"/>
    <w:rsid w:val="00AE3225"/>
    <w:rsid w:val="00AE4267"/>
    <w:rsid w:val="00AE5DC3"/>
    <w:rsid w:val="00AE678B"/>
    <w:rsid w:val="00AE6C7B"/>
    <w:rsid w:val="00AE79B1"/>
    <w:rsid w:val="00AF02D4"/>
    <w:rsid w:val="00AF3E5E"/>
    <w:rsid w:val="00AF4805"/>
    <w:rsid w:val="00AF5D1C"/>
    <w:rsid w:val="00AF6AA5"/>
    <w:rsid w:val="00AF7E95"/>
    <w:rsid w:val="00B02B38"/>
    <w:rsid w:val="00B032D8"/>
    <w:rsid w:val="00B0598B"/>
    <w:rsid w:val="00B0647F"/>
    <w:rsid w:val="00B06514"/>
    <w:rsid w:val="00B06962"/>
    <w:rsid w:val="00B07FA5"/>
    <w:rsid w:val="00B122D9"/>
    <w:rsid w:val="00B14B3D"/>
    <w:rsid w:val="00B15C1D"/>
    <w:rsid w:val="00B16233"/>
    <w:rsid w:val="00B16CC3"/>
    <w:rsid w:val="00B17746"/>
    <w:rsid w:val="00B21FC0"/>
    <w:rsid w:val="00B227D9"/>
    <w:rsid w:val="00B2287D"/>
    <w:rsid w:val="00B22F4E"/>
    <w:rsid w:val="00B2600D"/>
    <w:rsid w:val="00B26A8E"/>
    <w:rsid w:val="00B27923"/>
    <w:rsid w:val="00B27E19"/>
    <w:rsid w:val="00B27E69"/>
    <w:rsid w:val="00B30982"/>
    <w:rsid w:val="00B30E75"/>
    <w:rsid w:val="00B30FBF"/>
    <w:rsid w:val="00B317BF"/>
    <w:rsid w:val="00B33777"/>
    <w:rsid w:val="00B339AA"/>
    <w:rsid w:val="00B3716E"/>
    <w:rsid w:val="00B40D2F"/>
    <w:rsid w:val="00B434EB"/>
    <w:rsid w:val="00B44424"/>
    <w:rsid w:val="00B53253"/>
    <w:rsid w:val="00B54062"/>
    <w:rsid w:val="00B540B4"/>
    <w:rsid w:val="00B5423E"/>
    <w:rsid w:val="00B5762A"/>
    <w:rsid w:val="00B60BB6"/>
    <w:rsid w:val="00B60DAF"/>
    <w:rsid w:val="00B64DCF"/>
    <w:rsid w:val="00B67A3D"/>
    <w:rsid w:val="00B70147"/>
    <w:rsid w:val="00B72059"/>
    <w:rsid w:val="00B7217C"/>
    <w:rsid w:val="00B7235B"/>
    <w:rsid w:val="00B737A8"/>
    <w:rsid w:val="00B74102"/>
    <w:rsid w:val="00B759A6"/>
    <w:rsid w:val="00B80B01"/>
    <w:rsid w:val="00B80DAB"/>
    <w:rsid w:val="00B81EDC"/>
    <w:rsid w:val="00B8566C"/>
    <w:rsid w:val="00B858B5"/>
    <w:rsid w:val="00B862C8"/>
    <w:rsid w:val="00B868D3"/>
    <w:rsid w:val="00B87351"/>
    <w:rsid w:val="00B92475"/>
    <w:rsid w:val="00B937D7"/>
    <w:rsid w:val="00B96329"/>
    <w:rsid w:val="00BA03A5"/>
    <w:rsid w:val="00BA1928"/>
    <w:rsid w:val="00BA1C5E"/>
    <w:rsid w:val="00BA2952"/>
    <w:rsid w:val="00BA2CC0"/>
    <w:rsid w:val="00BA6F7B"/>
    <w:rsid w:val="00BA7410"/>
    <w:rsid w:val="00BB2F65"/>
    <w:rsid w:val="00BB3EA0"/>
    <w:rsid w:val="00BB69C4"/>
    <w:rsid w:val="00BB6AD6"/>
    <w:rsid w:val="00BB7A39"/>
    <w:rsid w:val="00BC0224"/>
    <w:rsid w:val="00BC2C21"/>
    <w:rsid w:val="00BC31C0"/>
    <w:rsid w:val="00BC4B2C"/>
    <w:rsid w:val="00BC4DBE"/>
    <w:rsid w:val="00BC53CD"/>
    <w:rsid w:val="00BC5F70"/>
    <w:rsid w:val="00BC6535"/>
    <w:rsid w:val="00BC7D4D"/>
    <w:rsid w:val="00BD282C"/>
    <w:rsid w:val="00BD37F2"/>
    <w:rsid w:val="00BD5303"/>
    <w:rsid w:val="00BD619A"/>
    <w:rsid w:val="00BE0E1E"/>
    <w:rsid w:val="00BE6893"/>
    <w:rsid w:val="00BE6AE9"/>
    <w:rsid w:val="00BF0EAD"/>
    <w:rsid w:val="00BF2AB6"/>
    <w:rsid w:val="00BF39E6"/>
    <w:rsid w:val="00BF6810"/>
    <w:rsid w:val="00C003CC"/>
    <w:rsid w:val="00C010EA"/>
    <w:rsid w:val="00C02A11"/>
    <w:rsid w:val="00C0608A"/>
    <w:rsid w:val="00C06E31"/>
    <w:rsid w:val="00C0771A"/>
    <w:rsid w:val="00C126D6"/>
    <w:rsid w:val="00C137F3"/>
    <w:rsid w:val="00C13F57"/>
    <w:rsid w:val="00C16837"/>
    <w:rsid w:val="00C2383E"/>
    <w:rsid w:val="00C243F0"/>
    <w:rsid w:val="00C250D5"/>
    <w:rsid w:val="00C25B68"/>
    <w:rsid w:val="00C26A13"/>
    <w:rsid w:val="00C30848"/>
    <w:rsid w:val="00C30A17"/>
    <w:rsid w:val="00C31332"/>
    <w:rsid w:val="00C31D32"/>
    <w:rsid w:val="00C31EE7"/>
    <w:rsid w:val="00C32DFF"/>
    <w:rsid w:val="00C32FAC"/>
    <w:rsid w:val="00C33477"/>
    <w:rsid w:val="00C33DC2"/>
    <w:rsid w:val="00C3554F"/>
    <w:rsid w:val="00C36DE8"/>
    <w:rsid w:val="00C36E59"/>
    <w:rsid w:val="00C37F5C"/>
    <w:rsid w:val="00C43C2E"/>
    <w:rsid w:val="00C47702"/>
    <w:rsid w:val="00C479F1"/>
    <w:rsid w:val="00C47B0F"/>
    <w:rsid w:val="00C50080"/>
    <w:rsid w:val="00C50C7E"/>
    <w:rsid w:val="00C531B1"/>
    <w:rsid w:val="00C53761"/>
    <w:rsid w:val="00C53FBA"/>
    <w:rsid w:val="00C5537D"/>
    <w:rsid w:val="00C55CB4"/>
    <w:rsid w:val="00C610F4"/>
    <w:rsid w:val="00C61AC2"/>
    <w:rsid w:val="00C6493D"/>
    <w:rsid w:val="00C750AE"/>
    <w:rsid w:val="00C753C5"/>
    <w:rsid w:val="00C75ACC"/>
    <w:rsid w:val="00C80513"/>
    <w:rsid w:val="00C82787"/>
    <w:rsid w:val="00C82DBE"/>
    <w:rsid w:val="00C82E27"/>
    <w:rsid w:val="00C84D49"/>
    <w:rsid w:val="00C859B6"/>
    <w:rsid w:val="00C87E7C"/>
    <w:rsid w:val="00C94476"/>
    <w:rsid w:val="00C94909"/>
    <w:rsid w:val="00C9736C"/>
    <w:rsid w:val="00CA3B3D"/>
    <w:rsid w:val="00CA63BE"/>
    <w:rsid w:val="00CA6DD0"/>
    <w:rsid w:val="00CA7082"/>
    <w:rsid w:val="00CA7C53"/>
    <w:rsid w:val="00CB0424"/>
    <w:rsid w:val="00CB1417"/>
    <w:rsid w:val="00CB1FD8"/>
    <w:rsid w:val="00CB3AB0"/>
    <w:rsid w:val="00CB4453"/>
    <w:rsid w:val="00CB4889"/>
    <w:rsid w:val="00CB6133"/>
    <w:rsid w:val="00CC0347"/>
    <w:rsid w:val="00CC0AE9"/>
    <w:rsid w:val="00CC14DD"/>
    <w:rsid w:val="00CC1687"/>
    <w:rsid w:val="00CC1862"/>
    <w:rsid w:val="00CC36FB"/>
    <w:rsid w:val="00CC7841"/>
    <w:rsid w:val="00CC7A5E"/>
    <w:rsid w:val="00CC7E7C"/>
    <w:rsid w:val="00CD0FE4"/>
    <w:rsid w:val="00CD2E72"/>
    <w:rsid w:val="00CD3A33"/>
    <w:rsid w:val="00CD44D1"/>
    <w:rsid w:val="00CD7177"/>
    <w:rsid w:val="00CE0C4A"/>
    <w:rsid w:val="00CE284F"/>
    <w:rsid w:val="00CE2F10"/>
    <w:rsid w:val="00CE3286"/>
    <w:rsid w:val="00CE441C"/>
    <w:rsid w:val="00CE7E7E"/>
    <w:rsid w:val="00CF04DB"/>
    <w:rsid w:val="00CF0C57"/>
    <w:rsid w:val="00CF4AF9"/>
    <w:rsid w:val="00CF5542"/>
    <w:rsid w:val="00CF6327"/>
    <w:rsid w:val="00CF7FB5"/>
    <w:rsid w:val="00D00AAF"/>
    <w:rsid w:val="00D00E8A"/>
    <w:rsid w:val="00D0122D"/>
    <w:rsid w:val="00D01296"/>
    <w:rsid w:val="00D01E39"/>
    <w:rsid w:val="00D02815"/>
    <w:rsid w:val="00D03073"/>
    <w:rsid w:val="00D03FFD"/>
    <w:rsid w:val="00D05DF3"/>
    <w:rsid w:val="00D0630E"/>
    <w:rsid w:val="00D10F71"/>
    <w:rsid w:val="00D11C1C"/>
    <w:rsid w:val="00D12B17"/>
    <w:rsid w:val="00D134B3"/>
    <w:rsid w:val="00D1497D"/>
    <w:rsid w:val="00D15F3A"/>
    <w:rsid w:val="00D16040"/>
    <w:rsid w:val="00D163F6"/>
    <w:rsid w:val="00D1750C"/>
    <w:rsid w:val="00D203F0"/>
    <w:rsid w:val="00D2064C"/>
    <w:rsid w:val="00D20D44"/>
    <w:rsid w:val="00D22B44"/>
    <w:rsid w:val="00D23A54"/>
    <w:rsid w:val="00D23A59"/>
    <w:rsid w:val="00D263BF"/>
    <w:rsid w:val="00D26546"/>
    <w:rsid w:val="00D26D29"/>
    <w:rsid w:val="00D27A42"/>
    <w:rsid w:val="00D31A42"/>
    <w:rsid w:val="00D32D13"/>
    <w:rsid w:val="00D33443"/>
    <w:rsid w:val="00D33BEA"/>
    <w:rsid w:val="00D34A7C"/>
    <w:rsid w:val="00D35165"/>
    <w:rsid w:val="00D35D31"/>
    <w:rsid w:val="00D36B87"/>
    <w:rsid w:val="00D37F5E"/>
    <w:rsid w:val="00D40386"/>
    <w:rsid w:val="00D406B7"/>
    <w:rsid w:val="00D40C78"/>
    <w:rsid w:val="00D41A83"/>
    <w:rsid w:val="00D41C0C"/>
    <w:rsid w:val="00D421B9"/>
    <w:rsid w:val="00D4310D"/>
    <w:rsid w:val="00D436B3"/>
    <w:rsid w:val="00D44EF2"/>
    <w:rsid w:val="00D45594"/>
    <w:rsid w:val="00D4562C"/>
    <w:rsid w:val="00D46841"/>
    <w:rsid w:val="00D475DA"/>
    <w:rsid w:val="00D47DE5"/>
    <w:rsid w:val="00D542F5"/>
    <w:rsid w:val="00D546E6"/>
    <w:rsid w:val="00D55022"/>
    <w:rsid w:val="00D55C54"/>
    <w:rsid w:val="00D604C2"/>
    <w:rsid w:val="00D653C1"/>
    <w:rsid w:val="00D6626B"/>
    <w:rsid w:val="00D67428"/>
    <w:rsid w:val="00D707F8"/>
    <w:rsid w:val="00D7194F"/>
    <w:rsid w:val="00D731E0"/>
    <w:rsid w:val="00D74552"/>
    <w:rsid w:val="00D75A34"/>
    <w:rsid w:val="00D76BC0"/>
    <w:rsid w:val="00D76E13"/>
    <w:rsid w:val="00D80091"/>
    <w:rsid w:val="00D82295"/>
    <w:rsid w:val="00D83896"/>
    <w:rsid w:val="00D849A8"/>
    <w:rsid w:val="00D85061"/>
    <w:rsid w:val="00D85820"/>
    <w:rsid w:val="00D904BA"/>
    <w:rsid w:val="00D912D1"/>
    <w:rsid w:val="00D914A4"/>
    <w:rsid w:val="00D92571"/>
    <w:rsid w:val="00D93B8E"/>
    <w:rsid w:val="00D963A0"/>
    <w:rsid w:val="00D96B52"/>
    <w:rsid w:val="00D973E6"/>
    <w:rsid w:val="00DA04CD"/>
    <w:rsid w:val="00DA0A8C"/>
    <w:rsid w:val="00DA2A9B"/>
    <w:rsid w:val="00DA2E01"/>
    <w:rsid w:val="00DA2FC9"/>
    <w:rsid w:val="00DA4B7D"/>
    <w:rsid w:val="00DA6723"/>
    <w:rsid w:val="00DA6D06"/>
    <w:rsid w:val="00DB0695"/>
    <w:rsid w:val="00DB12CE"/>
    <w:rsid w:val="00DB3D33"/>
    <w:rsid w:val="00DB3EEA"/>
    <w:rsid w:val="00DB741A"/>
    <w:rsid w:val="00DC22CE"/>
    <w:rsid w:val="00DC257F"/>
    <w:rsid w:val="00DC3518"/>
    <w:rsid w:val="00DC49DE"/>
    <w:rsid w:val="00DC56B1"/>
    <w:rsid w:val="00DC6864"/>
    <w:rsid w:val="00DC6984"/>
    <w:rsid w:val="00DC6F01"/>
    <w:rsid w:val="00DC7092"/>
    <w:rsid w:val="00DD053E"/>
    <w:rsid w:val="00DD1AAA"/>
    <w:rsid w:val="00DD3519"/>
    <w:rsid w:val="00DD597D"/>
    <w:rsid w:val="00DD7D88"/>
    <w:rsid w:val="00DE1832"/>
    <w:rsid w:val="00DE3974"/>
    <w:rsid w:val="00DE4A98"/>
    <w:rsid w:val="00DE5084"/>
    <w:rsid w:val="00DE681E"/>
    <w:rsid w:val="00DF0008"/>
    <w:rsid w:val="00DF0E59"/>
    <w:rsid w:val="00DF5288"/>
    <w:rsid w:val="00DF5C32"/>
    <w:rsid w:val="00DF6E5E"/>
    <w:rsid w:val="00E007B7"/>
    <w:rsid w:val="00E01589"/>
    <w:rsid w:val="00E0203A"/>
    <w:rsid w:val="00E030BB"/>
    <w:rsid w:val="00E05DD9"/>
    <w:rsid w:val="00E0622C"/>
    <w:rsid w:val="00E06297"/>
    <w:rsid w:val="00E118CB"/>
    <w:rsid w:val="00E11E27"/>
    <w:rsid w:val="00E12AA2"/>
    <w:rsid w:val="00E150A9"/>
    <w:rsid w:val="00E171CF"/>
    <w:rsid w:val="00E2008E"/>
    <w:rsid w:val="00E205FB"/>
    <w:rsid w:val="00E20A4C"/>
    <w:rsid w:val="00E20D9E"/>
    <w:rsid w:val="00E244A8"/>
    <w:rsid w:val="00E27400"/>
    <w:rsid w:val="00E31625"/>
    <w:rsid w:val="00E31CE6"/>
    <w:rsid w:val="00E31CE9"/>
    <w:rsid w:val="00E31E85"/>
    <w:rsid w:val="00E32795"/>
    <w:rsid w:val="00E32965"/>
    <w:rsid w:val="00E375AD"/>
    <w:rsid w:val="00E40343"/>
    <w:rsid w:val="00E47891"/>
    <w:rsid w:val="00E5033D"/>
    <w:rsid w:val="00E50BBA"/>
    <w:rsid w:val="00E519DA"/>
    <w:rsid w:val="00E522C2"/>
    <w:rsid w:val="00E537F1"/>
    <w:rsid w:val="00E54081"/>
    <w:rsid w:val="00E54F9A"/>
    <w:rsid w:val="00E57266"/>
    <w:rsid w:val="00E57D53"/>
    <w:rsid w:val="00E6026D"/>
    <w:rsid w:val="00E620F6"/>
    <w:rsid w:val="00E637EA"/>
    <w:rsid w:val="00E64FDA"/>
    <w:rsid w:val="00E660A9"/>
    <w:rsid w:val="00E703F6"/>
    <w:rsid w:val="00E73CC1"/>
    <w:rsid w:val="00E754A3"/>
    <w:rsid w:val="00E760D3"/>
    <w:rsid w:val="00E813A8"/>
    <w:rsid w:val="00E81E12"/>
    <w:rsid w:val="00E81EC8"/>
    <w:rsid w:val="00E82D40"/>
    <w:rsid w:val="00E84427"/>
    <w:rsid w:val="00E8473A"/>
    <w:rsid w:val="00E84866"/>
    <w:rsid w:val="00E84E6C"/>
    <w:rsid w:val="00E851A9"/>
    <w:rsid w:val="00E857B1"/>
    <w:rsid w:val="00E90173"/>
    <w:rsid w:val="00E917DE"/>
    <w:rsid w:val="00E921BC"/>
    <w:rsid w:val="00E925DE"/>
    <w:rsid w:val="00E926EF"/>
    <w:rsid w:val="00E92AFB"/>
    <w:rsid w:val="00E944D6"/>
    <w:rsid w:val="00E955CE"/>
    <w:rsid w:val="00E965DC"/>
    <w:rsid w:val="00E969BC"/>
    <w:rsid w:val="00EA0EE9"/>
    <w:rsid w:val="00EA1A6D"/>
    <w:rsid w:val="00EA2A3B"/>
    <w:rsid w:val="00EA3D82"/>
    <w:rsid w:val="00EA40F2"/>
    <w:rsid w:val="00EA5A13"/>
    <w:rsid w:val="00EA62DD"/>
    <w:rsid w:val="00EB030D"/>
    <w:rsid w:val="00EB2EB2"/>
    <w:rsid w:val="00EB30B5"/>
    <w:rsid w:val="00EB4A16"/>
    <w:rsid w:val="00EB6C87"/>
    <w:rsid w:val="00EB7073"/>
    <w:rsid w:val="00EB7496"/>
    <w:rsid w:val="00EC1046"/>
    <w:rsid w:val="00EC1268"/>
    <w:rsid w:val="00EC1A4F"/>
    <w:rsid w:val="00EC576C"/>
    <w:rsid w:val="00EC59C7"/>
    <w:rsid w:val="00EC6CE0"/>
    <w:rsid w:val="00EC721F"/>
    <w:rsid w:val="00ED129D"/>
    <w:rsid w:val="00ED13E8"/>
    <w:rsid w:val="00ED1C1E"/>
    <w:rsid w:val="00ED2715"/>
    <w:rsid w:val="00EE0180"/>
    <w:rsid w:val="00EE0C32"/>
    <w:rsid w:val="00EE1614"/>
    <w:rsid w:val="00EE4265"/>
    <w:rsid w:val="00EE4BDF"/>
    <w:rsid w:val="00EE6A2B"/>
    <w:rsid w:val="00EE6BA0"/>
    <w:rsid w:val="00EE75A6"/>
    <w:rsid w:val="00EE78B1"/>
    <w:rsid w:val="00EF0E09"/>
    <w:rsid w:val="00EF18A1"/>
    <w:rsid w:val="00EF1C3D"/>
    <w:rsid w:val="00EF2BAA"/>
    <w:rsid w:val="00EF4913"/>
    <w:rsid w:val="00EF57B8"/>
    <w:rsid w:val="00EF7245"/>
    <w:rsid w:val="00F006DA"/>
    <w:rsid w:val="00F0170A"/>
    <w:rsid w:val="00F01E05"/>
    <w:rsid w:val="00F02FA6"/>
    <w:rsid w:val="00F04303"/>
    <w:rsid w:val="00F04FD5"/>
    <w:rsid w:val="00F074BB"/>
    <w:rsid w:val="00F07CD6"/>
    <w:rsid w:val="00F07E30"/>
    <w:rsid w:val="00F10BEC"/>
    <w:rsid w:val="00F116A9"/>
    <w:rsid w:val="00F16E72"/>
    <w:rsid w:val="00F2108E"/>
    <w:rsid w:val="00F221B5"/>
    <w:rsid w:val="00F24560"/>
    <w:rsid w:val="00F255A5"/>
    <w:rsid w:val="00F32B52"/>
    <w:rsid w:val="00F3539A"/>
    <w:rsid w:val="00F42FAC"/>
    <w:rsid w:val="00F4308A"/>
    <w:rsid w:val="00F43116"/>
    <w:rsid w:val="00F436DA"/>
    <w:rsid w:val="00F45321"/>
    <w:rsid w:val="00F458E1"/>
    <w:rsid w:val="00F46AC3"/>
    <w:rsid w:val="00F47F38"/>
    <w:rsid w:val="00F501FB"/>
    <w:rsid w:val="00F50569"/>
    <w:rsid w:val="00F509EA"/>
    <w:rsid w:val="00F50B75"/>
    <w:rsid w:val="00F5105A"/>
    <w:rsid w:val="00F52088"/>
    <w:rsid w:val="00F52C81"/>
    <w:rsid w:val="00F530EB"/>
    <w:rsid w:val="00F5327F"/>
    <w:rsid w:val="00F53F10"/>
    <w:rsid w:val="00F570D6"/>
    <w:rsid w:val="00F575C5"/>
    <w:rsid w:val="00F57925"/>
    <w:rsid w:val="00F6092E"/>
    <w:rsid w:val="00F614B5"/>
    <w:rsid w:val="00F64DCD"/>
    <w:rsid w:val="00F666E5"/>
    <w:rsid w:val="00F74504"/>
    <w:rsid w:val="00F774DD"/>
    <w:rsid w:val="00F801AF"/>
    <w:rsid w:val="00F814C4"/>
    <w:rsid w:val="00F82AB5"/>
    <w:rsid w:val="00F82FFF"/>
    <w:rsid w:val="00F85E1C"/>
    <w:rsid w:val="00F90CF1"/>
    <w:rsid w:val="00F9316B"/>
    <w:rsid w:val="00F9450F"/>
    <w:rsid w:val="00F958F3"/>
    <w:rsid w:val="00F96024"/>
    <w:rsid w:val="00F9696B"/>
    <w:rsid w:val="00FA005A"/>
    <w:rsid w:val="00FA2473"/>
    <w:rsid w:val="00FA4207"/>
    <w:rsid w:val="00FA46AE"/>
    <w:rsid w:val="00FA60AB"/>
    <w:rsid w:val="00FA6EC5"/>
    <w:rsid w:val="00FA7AB1"/>
    <w:rsid w:val="00FB084A"/>
    <w:rsid w:val="00FB0B34"/>
    <w:rsid w:val="00FB0D28"/>
    <w:rsid w:val="00FB1378"/>
    <w:rsid w:val="00FB3709"/>
    <w:rsid w:val="00FB3EF2"/>
    <w:rsid w:val="00FB55EF"/>
    <w:rsid w:val="00FB5866"/>
    <w:rsid w:val="00FB713E"/>
    <w:rsid w:val="00FB7784"/>
    <w:rsid w:val="00FC0B94"/>
    <w:rsid w:val="00FC46EE"/>
    <w:rsid w:val="00FC5FAC"/>
    <w:rsid w:val="00FC62D8"/>
    <w:rsid w:val="00FC6E2F"/>
    <w:rsid w:val="00FD2B28"/>
    <w:rsid w:val="00FD42C1"/>
    <w:rsid w:val="00FD6DF4"/>
    <w:rsid w:val="00FD6F79"/>
    <w:rsid w:val="00FE2843"/>
    <w:rsid w:val="00FE47FA"/>
    <w:rsid w:val="00FE64A1"/>
    <w:rsid w:val="00FF1709"/>
    <w:rsid w:val="00FF229A"/>
    <w:rsid w:val="00FF31AF"/>
    <w:rsid w:val="00FF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/>
    <o:shapelayout v:ext="edit">
      <o:idmap v:ext="edit" data="1"/>
    </o:shapelayout>
  </w:shapeDefaults>
  <w:decimalSymbol w:val="."/>
  <w:listSeparator w:val=","/>
  <w14:docId w14:val="69B37ADF"/>
  <w15:docId w15:val="{574006F0-6758-4068-AA2D-A3CB7279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019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sid w:val="00F57925"/>
    <w:rPr>
      <w:color w:val="800080"/>
      <w:u w:val="single"/>
    </w:rPr>
  </w:style>
  <w:style w:type="character" w:styleId="Hyperlink">
    <w:name w:val="Hyperlink"/>
    <w:basedOn w:val="DefaultParagraphFont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link w:val="FooterChar"/>
    <w:uiPriority w:val="99"/>
    <w:rsid w:val="00D662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904EE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904EE7"/>
    <w:rPr>
      <w:rFonts w:ascii="Tahoma" w:hAnsi="Tahom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E2246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012705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NoSpacing">
    <w:name w:val="No Spacing"/>
    <w:uiPriority w:val="1"/>
    <w:qFormat/>
    <w:rsid w:val="005708EC"/>
    <w:rPr>
      <w:rFonts w:ascii="Calibri" w:eastAsia="Calibri" w:hAnsi="Calibri" w:cs="Cordia New"/>
      <w:sz w:val="22"/>
      <w:szCs w:val="28"/>
    </w:rPr>
  </w:style>
  <w:style w:type="paragraph" w:styleId="ListParagraph">
    <w:name w:val="List Paragraph"/>
    <w:basedOn w:val="Normal"/>
    <w:uiPriority w:val="34"/>
    <w:qFormat/>
    <w:rsid w:val="00A64EA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60BB6"/>
  </w:style>
  <w:style w:type="character" w:styleId="Strong">
    <w:name w:val="Strong"/>
    <w:basedOn w:val="DefaultParagraphFont"/>
    <w:uiPriority w:val="22"/>
    <w:qFormat/>
    <w:rsid w:val="00137B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9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ACC15\LOCALS~1\Temp\Rar$DI05.015\&#3627;&#3609;&#3633;&#3591;&#3626;&#3639;&#3629;&#3616;&#3634;&#3618;&#3651;&#3609;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EBA76-244F-435D-8750-BB1D0384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หนังสือภายใน</Template>
  <TotalTime>1160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SPM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PACC</dc:creator>
  <cp:lastModifiedBy>PACC_NB</cp:lastModifiedBy>
  <cp:revision>669</cp:revision>
  <cp:lastPrinted>2021-11-26T07:46:00Z</cp:lastPrinted>
  <dcterms:created xsi:type="dcterms:W3CDTF">2016-10-28T03:23:00Z</dcterms:created>
  <dcterms:modified xsi:type="dcterms:W3CDTF">2026-10-08T04:34:00Z</dcterms:modified>
</cp:coreProperties>
</file>